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B8DC" w14:textId="39B7B80F" w:rsidR="001302C2" w:rsidRDefault="00A31D93" w:rsidP="001302C2">
      <w:pPr>
        <w:rPr>
          <w:rFonts w:cs="Times New Roman (Body CS)"/>
          <w:caps/>
          <w:color w:val="000000" w:themeColor="text1"/>
          <w:spacing w:val="10"/>
          <w:kern w:val="28"/>
          <w:sz w:val="120"/>
          <w:szCs w:val="120"/>
        </w:rPr>
      </w:pPr>
      <w:r w:rsidRPr="00A31D93">
        <w:rPr>
          <w:rFonts w:cs="Times New Roman (Body CS)"/>
          <w:caps/>
          <w:color w:val="000000" w:themeColor="text1"/>
          <w:spacing w:val="10"/>
          <w:kern w:val="28"/>
          <w:sz w:val="120"/>
          <w:szCs w:val="120"/>
        </w:rPr>
        <w:t>Movie Data Engineering with Databricks</w:t>
      </w:r>
    </w:p>
    <w:p w14:paraId="39CA6BEA" w14:textId="7DF23E2B" w:rsidR="00A31D93" w:rsidRPr="00A31D93" w:rsidRDefault="00A31D93" w:rsidP="00A31D93">
      <w:pPr>
        <w:pStyle w:val="Subtitle"/>
        <w:ind w:left="0"/>
        <w:rPr>
          <w:sz w:val="48"/>
          <w:szCs w:val="48"/>
        </w:rPr>
      </w:pPr>
      <w:r w:rsidRPr="00A31D93">
        <w:rPr>
          <w:sz w:val="48"/>
          <w:szCs w:val="48"/>
        </w:rPr>
        <w:t>A Medallion Architecture Approach to Data Engineering</w:t>
      </w:r>
    </w:p>
    <w:p w14:paraId="4179164F" w14:textId="0CE805C7" w:rsidR="001302C2" w:rsidRDefault="001302C2" w:rsidP="008F0570"/>
    <w:p w14:paraId="5D59B79A" w14:textId="29E080E3" w:rsidR="002F615D" w:rsidRDefault="002F615D" w:rsidP="008F0570"/>
    <w:p w14:paraId="55E58628" w14:textId="0BE33C5E" w:rsidR="002F615D" w:rsidRDefault="002F615D" w:rsidP="008F0570"/>
    <w:p w14:paraId="615885FE" w14:textId="24BD5085" w:rsidR="001302C2" w:rsidRDefault="00DE74D5" w:rsidP="008F057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DCFB20" wp14:editId="4B988D4A">
                <wp:simplePos x="0" y="0"/>
                <wp:positionH relativeFrom="column">
                  <wp:posOffset>4224130</wp:posOffset>
                </wp:positionH>
                <wp:positionV relativeFrom="paragraph">
                  <wp:posOffset>107950</wp:posOffset>
                </wp:positionV>
                <wp:extent cx="2055341" cy="1416852"/>
                <wp:effectExtent l="0" t="0" r="0" b="0"/>
                <wp:wrapNone/>
                <wp:docPr id="2853538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5341" cy="1416852"/>
                          <a:chOff x="0" y="0"/>
                          <a:chExt cx="5943600" cy="3627755"/>
                        </a:xfrm>
                      </wpg:grpSpPr>
                      <pic:pic xmlns:pic="http://schemas.openxmlformats.org/drawingml/2006/picture">
                        <pic:nvPicPr>
                          <pic:cNvPr id="191968903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alphaModFix amt="2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9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161304" name="Text Box 2"/>
                        <wps:cNvSpPr txBox="1"/>
                        <wps:spPr>
                          <a:xfrm>
                            <a:off x="0" y="3119755"/>
                            <a:ext cx="59436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C9D92A" w14:textId="06D57F5F" w:rsidR="00DE74D5" w:rsidRPr="00DE74D5" w:rsidRDefault="00DE74D5" w:rsidP="00DE74D5">
                              <w:pPr>
                                <w:rPr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CFB20" id="Group 3" o:spid="_x0000_s1026" style="position:absolute;margin-left:332.6pt;margin-top:8.5pt;width:161.85pt;height:111.55pt;z-index:-251658240" coordsize="59436,362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3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1197;width:59436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" filled="f" stroked="f">
                  <v:textbox>
                    <w:txbxContent>
                      <w:p w14:paraId="40C9D92A" w14:textId="06D57F5F" w:rsidR="00DE74D5" w:rsidRPr="00DE74D5" w:rsidRDefault="00DE74D5" w:rsidP="00DE74D5">
                        <w:pPr>
                          <w:rPr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C195CD5" w14:textId="77777777" w:rsidR="001302C2" w:rsidRDefault="001302C2" w:rsidP="008F0570"/>
    <w:p w14:paraId="140B1F03" w14:textId="77777777" w:rsidR="00D1199A" w:rsidRDefault="00D1199A" w:rsidP="008F0570"/>
    <w:tbl>
      <w:tblPr>
        <w:tblStyle w:val="TipTable"/>
        <w:tblW w:w="5000" w:type="pct"/>
        <w:tblCellMar>
          <w:top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1007"/>
        <w:gridCol w:w="8353"/>
      </w:tblGrid>
      <w:tr w:rsidR="00D1199A" w14:paraId="0890D06D" w14:textId="77777777" w:rsidTr="00D94ADB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  <w:shd w:val="clear" w:color="auto" w:fill="auto"/>
            <w:vAlign w:val="bottom"/>
          </w:tcPr>
          <w:p w14:paraId="09B18272" w14:textId="77777777" w:rsidR="00D1199A" w:rsidRDefault="00D1199A" w:rsidP="00D94ADB">
            <w:pPr>
              <w:spacing w:line="288" w:lineRule="auto"/>
              <w:jc w:val="left"/>
            </w:pPr>
            <w:r w:rsidRPr="001302C2">
              <w:rPr>
                <w:noProof/>
              </w:rPr>
              <mc:AlternateContent>
                <mc:Choice Requires="wpg">
                  <w:drawing>
                    <wp:inline distT="0" distB="0" distL="0" distR="0" wp14:anchorId="3A284BA8" wp14:editId="36EB47AB">
                      <wp:extent cx="632460" cy="274320"/>
                      <wp:effectExtent l="0" t="0" r="0" b="0"/>
                      <wp:docPr id="76" name="Group 7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173446-8580-4A15-A616-F07836A668F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60" cy="274320"/>
                                <a:chOff x="0" y="0"/>
                                <a:chExt cx="632460" cy="274320"/>
                              </a:xfrm>
                            </wpg:grpSpPr>
                            <wps:wsp>
                              <wps:cNvPr id="981706790" name="Rounded Rectangle 981706790">
                                <a:extLst>
                                  <a:ext uri="{FF2B5EF4-FFF2-40B4-BE49-F238E27FC236}">
                                    <a16:creationId xmlns:a16="http://schemas.microsoft.com/office/drawing/2014/main" id="{B96BFBB2-3BE4-47B8-17CF-8BEDC4FB4371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632460" cy="274320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062024935" name="Graphic 73" descr="Arrow Right outline">
                                <a:extLst>
                                  <a:ext uri="{FF2B5EF4-FFF2-40B4-BE49-F238E27FC236}">
                                    <a16:creationId xmlns:a16="http://schemas.microsoft.com/office/drawing/2014/main" id="{10128D31-BDB6-102B-3DB3-E2A12141CE2D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6205" y="61018"/>
                                  <a:ext cx="400049" cy="152400"/>
                                </a:xfrm>
                                <a:custGeom>
                                  <a:avLst/>
                                  <a:gdLst>
                                    <a:gd name="connsiteX0" fmla="*/ 327217 w 400049"/>
                                    <a:gd name="connsiteY0" fmla="*/ 1337 h 152400"/>
                                    <a:gd name="connsiteX1" fmla="*/ 320483 w 400049"/>
                                    <a:gd name="connsiteY1" fmla="*/ 1454 h 152400"/>
                                    <a:gd name="connsiteX2" fmla="*/ 320483 w 400049"/>
                                    <a:gd name="connsiteY2" fmla="*/ 8071 h 152400"/>
                                    <a:gd name="connsiteX3" fmla="*/ 383710 w 400049"/>
                                    <a:gd name="connsiteY3" fmla="*/ 71298 h 152400"/>
                                    <a:gd name="connsiteX4" fmla="*/ 383709 w 400049"/>
                                    <a:gd name="connsiteY4" fmla="*/ 71365 h 152400"/>
                                    <a:gd name="connsiteX5" fmla="*/ 383677 w 400049"/>
                                    <a:gd name="connsiteY5" fmla="*/ 71379 h 152400"/>
                                    <a:gd name="connsiteX6" fmla="*/ 4763 w 400049"/>
                                    <a:gd name="connsiteY6" fmla="*/ 71379 h 152400"/>
                                    <a:gd name="connsiteX7" fmla="*/ 0 w 400049"/>
                                    <a:gd name="connsiteY7" fmla="*/ 76142 h 152400"/>
                                    <a:gd name="connsiteX8" fmla="*/ 4763 w 400049"/>
                                    <a:gd name="connsiteY8" fmla="*/ 80904 h 152400"/>
                                    <a:gd name="connsiteX9" fmla="*/ 383677 w 400049"/>
                                    <a:gd name="connsiteY9" fmla="*/ 80904 h 152400"/>
                                    <a:gd name="connsiteX10" fmla="*/ 383724 w 400049"/>
                                    <a:gd name="connsiteY10" fmla="*/ 80952 h 152400"/>
                                    <a:gd name="connsiteX11" fmla="*/ 383710 w 400049"/>
                                    <a:gd name="connsiteY11" fmla="*/ 80985 h 152400"/>
                                    <a:gd name="connsiteX12" fmla="*/ 320483 w 400049"/>
                                    <a:gd name="connsiteY12" fmla="*/ 144212 h 152400"/>
                                    <a:gd name="connsiteX13" fmla="*/ 320366 w 400049"/>
                                    <a:gd name="connsiteY13" fmla="*/ 150946 h 152400"/>
                                    <a:gd name="connsiteX14" fmla="*/ 327100 w 400049"/>
                                    <a:gd name="connsiteY14" fmla="*/ 151063 h 152400"/>
                                    <a:gd name="connsiteX15" fmla="*/ 327217 w 400049"/>
                                    <a:gd name="connsiteY15" fmla="*/ 150946 h 152400"/>
                                    <a:gd name="connsiteX16" fmla="*/ 398655 w 400049"/>
                                    <a:gd name="connsiteY16" fmla="*/ 79509 h 152400"/>
                                    <a:gd name="connsiteX17" fmla="*/ 398655 w 400049"/>
                                    <a:gd name="connsiteY17" fmla="*/ 72774 h 1524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400049" h="152400">
                                      <a:moveTo>
                                        <a:pt x="327217" y="1337"/>
                                      </a:moveTo>
                                      <a:cubicBezTo>
                                        <a:pt x="325325" y="-490"/>
                                        <a:pt x="322310" y="-438"/>
                                        <a:pt x="320483" y="1454"/>
                                      </a:cubicBezTo>
                                      <a:cubicBezTo>
                                        <a:pt x="318700" y="3300"/>
                                        <a:pt x="318700" y="6226"/>
                                        <a:pt x="320483" y="8071"/>
                                      </a:cubicBezTo>
                                      <a:lnTo>
                                        <a:pt x="383710" y="71298"/>
                                      </a:lnTo>
                                      <a:cubicBezTo>
                                        <a:pt x="383728" y="71317"/>
                                        <a:pt x="383728" y="71347"/>
                                        <a:pt x="383709" y="71365"/>
                                      </a:cubicBezTo>
                                      <a:cubicBezTo>
                                        <a:pt x="383700" y="71374"/>
                                        <a:pt x="383689" y="71379"/>
                                        <a:pt x="383677" y="71379"/>
                                      </a:cubicBezTo>
                                      <a:lnTo>
                                        <a:pt x="4763" y="71379"/>
                                      </a:lnTo>
                                      <a:cubicBezTo>
                                        <a:pt x="2132" y="71379"/>
                                        <a:pt x="0" y="73511"/>
                                        <a:pt x="0" y="76142"/>
                                      </a:cubicBezTo>
                                      <a:cubicBezTo>
                                        <a:pt x="0" y="78772"/>
                                        <a:pt x="2132" y="80904"/>
                                        <a:pt x="4763" y="80904"/>
                                      </a:cubicBezTo>
                                      <a:lnTo>
                                        <a:pt x="383677" y="80904"/>
                                      </a:lnTo>
                                      <a:cubicBezTo>
                                        <a:pt x="383703" y="80905"/>
                                        <a:pt x="383724" y="80926"/>
                                        <a:pt x="383724" y="80952"/>
                                      </a:cubicBezTo>
                                      <a:cubicBezTo>
                                        <a:pt x="383723" y="80965"/>
                                        <a:pt x="383718" y="80976"/>
                                        <a:pt x="383710" y="80985"/>
                                      </a:cubicBezTo>
                                      <a:lnTo>
                                        <a:pt x="320483" y="144212"/>
                                      </a:lnTo>
                                      <a:cubicBezTo>
                                        <a:pt x="318591" y="146039"/>
                                        <a:pt x="318538" y="149054"/>
                                        <a:pt x="320366" y="150946"/>
                                      </a:cubicBezTo>
                                      <a:cubicBezTo>
                                        <a:pt x="322193" y="152838"/>
                                        <a:pt x="325208" y="152891"/>
                                        <a:pt x="327100" y="151063"/>
                                      </a:cubicBezTo>
                                      <a:cubicBezTo>
                                        <a:pt x="327140" y="151025"/>
                                        <a:pt x="327179" y="150986"/>
                                        <a:pt x="327217" y="150946"/>
                                      </a:cubicBezTo>
                                      <a:lnTo>
                                        <a:pt x="398655" y="79509"/>
                                      </a:lnTo>
                                      <a:cubicBezTo>
                                        <a:pt x="400514" y="77649"/>
                                        <a:pt x="400514" y="74634"/>
                                        <a:pt x="398655" y="7277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4763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7BE328" id="Group 75" o:spid="_x0000_s1026" alt="&quot;&quot;" style="width:49.8pt;height:21.6pt;mso-position-horizontal-relative:char;mso-position-vertical-relative:line" coordsize="632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">
                      <v:roundrect id="Rounded Rectangle 981706790" o:spid="_x0000_s1027" style="position:absolute;width:6324;height:27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" fillcolor="black [3213]" stroked="f" strokeweight="1pt">
                        <v:stroke joinstyle="miter"/>
                        <o:lock v:ext="edit" aspectratio="t"/>
                      </v:roundrect>
                      <v:shape id="Graphic 73" o:spid="_x0000_s1028" alt="Arrow Right outline" style="position:absolute;left:1162;top:610;width:4000;height:1524;visibility:visible;mso-wrap-style:square;v-text-anchor:middle" coordsize="40004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" path="m327217,1337v-1892,-1827,-4907,-1775,-6734,117c318700,3300,318700,6226,320483,8071r63227,63227c383728,71317,383728,71347,383709,71365v-9,9,-20,14,-32,14l4763,71379c2132,71379,,73511,,76142v,2630,2132,4762,4763,4762l383677,80904v26,1,47,22,47,48c383723,80965,383718,80976,383710,80985r-63227,63227c318591,146039,318538,149054,320366,150946v1827,1892,4842,1945,6734,117c327140,151025,327179,150986,327217,150946l398655,79509v1859,-1860,1859,-4875,,-6735l327217,1337xe" fillcolor="white [3212]" stroked="f" strokeweight=".1323mm">
                        <v:stroke joinstyle="miter"/>
                        <v:path arrowok="t" o:connecttype="custom" o:connectlocs="327217,1337;320483,1454;320483,8071;383710,71298;383709,71365;383677,71379;4763,71379;0,76142;4763,80904;383677,80904;383724,80952;383710,80985;320483,144212;320366,150946;327100,151063;327217,150946;398655,79509;398655,72774" o:connectangles="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62" w:type="pct"/>
            <w:shd w:val="clear" w:color="auto" w:fill="auto"/>
            <w:vAlign w:val="center"/>
          </w:tcPr>
          <w:p w14:paraId="79E60669" w14:textId="45B6CA95" w:rsidR="00D1199A" w:rsidRPr="00D1199A" w:rsidRDefault="00A31D93" w:rsidP="00D94ADB">
            <w:pPr>
              <w:pStyle w:val="Su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ANONYO SANYAL</w:t>
            </w:r>
          </w:p>
        </w:tc>
      </w:tr>
    </w:tbl>
    <w:p w14:paraId="369896D4" w14:textId="77777777" w:rsidR="00D94ADB" w:rsidRDefault="00D94ADB" w:rsidP="00D1199A">
      <w:pPr>
        <w:pStyle w:val="FootnoteText"/>
        <w:rPr>
          <w:sz w:val="6"/>
          <w:szCs w:val="6"/>
        </w:rPr>
      </w:pPr>
    </w:p>
    <w:p w14:paraId="16DF0375" w14:textId="77777777" w:rsidR="00D94ADB" w:rsidRDefault="00D94ADB" w:rsidP="00D1199A">
      <w:pPr>
        <w:pStyle w:val="FootnoteText"/>
        <w:rPr>
          <w:sz w:val="6"/>
          <w:szCs w:val="6"/>
        </w:rPr>
        <w:sectPr w:rsidR="00D94ADB" w:rsidSect="009B3E44">
          <w:footerReference w:type="even" r:id="rId15"/>
          <w:footerReference w:type="default" r:id="rId16"/>
          <w:headerReference w:type="first" r:id="rId17"/>
          <w:pgSz w:w="12240" w:h="15840" w:code="1"/>
          <w:pgMar w:top="720" w:right="1440" w:bottom="288" w:left="1440" w:header="720" w:footer="144" w:gutter="0"/>
          <w:cols w:space="720"/>
          <w:titlePg/>
          <w:docGrid w:linePitch="360"/>
        </w:sectPr>
      </w:pPr>
    </w:p>
    <w:p w14:paraId="345B5546" w14:textId="77777777" w:rsidR="001273C1" w:rsidRPr="001302C2" w:rsidRDefault="00E2134A" w:rsidP="001302C2">
      <w:pPr>
        <w:pStyle w:val="Heading1"/>
      </w:pPr>
      <w:r w:rsidRPr="001302C2">
        <w:rPr>
          <w:noProof/>
        </w:rPr>
        <w:lastRenderedPageBreak/>
        <mc:AlternateContent>
          <mc:Choice Requires="wpg">
            <w:drawing>
              <wp:inline distT="0" distB="0" distL="0" distR="0" wp14:anchorId="7B294A94" wp14:editId="7A1EF956">
                <wp:extent cx="632460" cy="274320"/>
                <wp:effectExtent l="0" t="0" r="0" b="0"/>
                <wp:docPr id="2129056342" name="Group 7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" cy="274320"/>
                          <a:chOff x="0" y="0"/>
                          <a:chExt cx="632460" cy="274320"/>
                        </a:xfrm>
                      </wpg:grpSpPr>
                      <wps:wsp>
                        <wps:cNvPr id="1387525094" name="Rounded Rectangle 1387525094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32460" cy="2743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79637208" name="Graphic 73" descr="Arrow Right outline"/>
                        <wps:cNvSpPr/>
                        <wps:spPr>
                          <a:xfrm>
                            <a:off x="116205" y="61018"/>
                            <a:ext cx="400049" cy="152400"/>
                          </a:xfrm>
                          <a:custGeom>
                            <a:avLst/>
                            <a:gdLst>
                              <a:gd name="connsiteX0" fmla="*/ 327217 w 400049"/>
                              <a:gd name="connsiteY0" fmla="*/ 1337 h 152400"/>
                              <a:gd name="connsiteX1" fmla="*/ 320483 w 400049"/>
                              <a:gd name="connsiteY1" fmla="*/ 1454 h 152400"/>
                              <a:gd name="connsiteX2" fmla="*/ 320483 w 400049"/>
                              <a:gd name="connsiteY2" fmla="*/ 8071 h 152400"/>
                              <a:gd name="connsiteX3" fmla="*/ 383710 w 400049"/>
                              <a:gd name="connsiteY3" fmla="*/ 71298 h 152400"/>
                              <a:gd name="connsiteX4" fmla="*/ 383709 w 400049"/>
                              <a:gd name="connsiteY4" fmla="*/ 71365 h 152400"/>
                              <a:gd name="connsiteX5" fmla="*/ 383677 w 400049"/>
                              <a:gd name="connsiteY5" fmla="*/ 71379 h 152400"/>
                              <a:gd name="connsiteX6" fmla="*/ 4763 w 400049"/>
                              <a:gd name="connsiteY6" fmla="*/ 71379 h 152400"/>
                              <a:gd name="connsiteX7" fmla="*/ 0 w 400049"/>
                              <a:gd name="connsiteY7" fmla="*/ 76142 h 152400"/>
                              <a:gd name="connsiteX8" fmla="*/ 4763 w 400049"/>
                              <a:gd name="connsiteY8" fmla="*/ 80904 h 152400"/>
                              <a:gd name="connsiteX9" fmla="*/ 383677 w 400049"/>
                              <a:gd name="connsiteY9" fmla="*/ 80904 h 152400"/>
                              <a:gd name="connsiteX10" fmla="*/ 383724 w 400049"/>
                              <a:gd name="connsiteY10" fmla="*/ 80952 h 152400"/>
                              <a:gd name="connsiteX11" fmla="*/ 383710 w 400049"/>
                              <a:gd name="connsiteY11" fmla="*/ 80985 h 152400"/>
                              <a:gd name="connsiteX12" fmla="*/ 320483 w 400049"/>
                              <a:gd name="connsiteY12" fmla="*/ 144212 h 152400"/>
                              <a:gd name="connsiteX13" fmla="*/ 320366 w 400049"/>
                              <a:gd name="connsiteY13" fmla="*/ 150946 h 152400"/>
                              <a:gd name="connsiteX14" fmla="*/ 327100 w 400049"/>
                              <a:gd name="connsiteY14" fmla="*/ 151063 h 152400"/>
                              <a:gd name="connsiteX15" fmla="*/ 327217 w 400049"/>
                              <a:gd name="connsiteY15" fmla="*/ 150946 h 152400"/>
                              <a:gd name="connsiteX16" fmla="*/ 398655 w 400049"/>
                              <a:gd name="connsiteY16" fmla="*/ 79509 h 152400"/>
                              <a:gd name="connsiteX17" fmla="*/ 398655 w 400049"/>
                              <a:gd name="connsiteY17" fmla="*/ 72774 h 152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400049" h="152400">
                                <a:moveTo>
                                  <a:pt x="327217" y="1337"/>
                                </a:moveTo>
                                <a:cubicBezTo>
                                  <a:pt x="325325" y="-490"/>
                                  <a:pt x="322310" y="-438"/>
                                  <a:pt x="320483" y="1454"/>
                                </a:cubicBezTo>
                                <a:cubicBezTo>
                                  <a:pt x="318700" y="3300"/>
                                  <a:pt x="318700" y="6226"/>
                                  <a:pt x="320483" y="8071"/>
                                </a:cubicBezTo>
                                <a:lnTo>
                                  <a:pt x="383710" y="71298"/>
                                </a:lnTo>
                                <a:cubicBezTo>
                                  <a:pt x="383728" y="71317"/>
                                  <a:pt x="383728" y="71347"/>
                                  <a:pt x="383709" y="71365"/>
                                </a:cubicBezTo>
                                <a:cubicBezTo>
                                  <a:pt x="383700" y="71374"/>
                                  <a:pt x="383689" y="71379"/>
                                  <a:pt x="383677" y="71379"/>
                                </a:cubicBezTo>
                                <a:lnTo>
                                  <a:pt x="4763" y="71379"/>
                                </a:lnTo>
                                <a:cubicBezTo>
                                  <a:pt x="2132" y="71379"/>
                                  <a:pt x="0" y="73511"/>
                                  <a:pt x="0" y="76142"/>
                                </a:cubicBezTo>
                                <a:cubicBezTo>
                                  <a:pt x="0" y="78772"/>
                                  <a:pt x="2132" y="80904"/>
                                  <a:pt x="4763" y="80904"/>
                                </a:cubicBezTo>
                                <a:lnTo>
                                  <a:pt x="383677" y="80904"/>
                                </a:lnTo>
                                <a:cubicBezTo>
                                  <a:pt x="383703" y="80905"/>
                                  <a:pt x="383724" y="80926"/>
                                  <a:pt x="383724" y="80952"/>
                                </a:cubicBezTo>
                                <a:cubicBezTo>
                                  <a:pt x="383723" y="80965"/>
                                  <a:pt x="383718" y="80976"/>
                                  <a:pt x="383710" y="80985"/>
                                </a:cubicBezTo>
                                <a:lnTo>
                                  <a:pt x="320483" y="144212"/>
                                </a:lnTo>
                                <a:cubicBezTo>
                                  <a:pt x="318591" y="146039"/>
                                  <a:pt x="318538" y="149054"/>
                                  <a:pt x="320366" y="150946"/>
                                </a:cubicBezTo>
                                <a:cubicBezTo>
                                  <a:pt x="322193" y="152838"/>
                                  <a:pt x="325208" y="152891"/>
                                  <a:pt x="327100" y="151063"/>
                                </a:cubicBezTo>
                                <a:cubicBezTo>
                                  <a:pt x="327140" y="151025"/>
                                  <a:pt x="327179" y="150986"/>
                                  <a:pt x="327217" y="150946"/>
                                </a:cubicBezTo>
                                <a:lnTo>
                                  <a:pt x="398655" y="79509"/>
                                </a:lnTo>
                                <a:cubicBezTo>
                                  <a:pt x="400514" y="77649"/>
                                  <a:pt x="400514" y="74634"/>
                                  <a:pt x="398655" y="727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476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95A15E" id="Group 75" o:spid="_x0000_s1026" alt="&quot;&quot;" style="width:49.8pt;height:21.6pt;mso-position-horizontal-relative:char;mso-position-vertical-relative:line" coordsize="632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">
                <v:roundrect id="Rounded Rectangle 1387525094" o:spid="_x0000_s1027" style="position:absolute;width:6324;height:27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" fillcolor="black [3213]" stroked="f" strokeweight="1pt">
                  <v:stroke joinstyle="miter"/>
                  <o:lock v:ext="edit" aspectratio="t"/>
                </v:roundrect>
                <v:shape id="Graphic 73" o:spid="_x0000_s1028" alt="Arrow Right outline" style="position:absolute;left:1162;top:610;width:4000;height:1524;visibility:visible;mso-wrap-style:square;v-text-anchor:middle" coordsize="40004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" path="m327217,1337v-1892,-1827,-4907,-1775,-6734,117c318700,3300,318700,6226,320483,8071r63227,63227c383728,71317,383728,71347,383709,71365v-9,9,-20,14,-32,14l4763,71379c2132,71379,,73511,,76142v,2630,2132,4762,4763,4762l383677,80904v26,1,47,22,47,48c383723,80965,383718,80976,383710,80985r-63227,63227c318591,146039,318538,149054,320366,150946v1827,1892,4842,1945,6734,117c327140,151025,327179,150986,327217,150946l398655,79509v1859,-1860,1859,-4875,,-6735l327217,1337xe" fillcolor="white [3212]" stroked="f" strokeweight=".1323mm">
                  <v:stroke joinstyle="miter"/>
                  <v:path arrowok="t" o:connecttype="custom" o:connectlocs="327217,1337;320483,1454;320483,8071;383710,71298;383709,71365;383677,71379;4763,71379;0,76142;4763,80904;383677,80904;383724,80952;383710,80985;320483,144212;320366,150946;327100,151063;327217,150946;398655,79509;398655,72774" o:connectangles="0,0,0,0,0,0,0,0,0,0,0,0,0,0,0,0,0,0"/>
                </v:shape>
                <w10:anchorlock/>
              </v:group>
            </w:pict>
          </mc:Fallback>
        </mc:AlternateContent>
      </w:r>
      <w:r w:rsidR="00674240">
        <w:tab/>
      </w:r>
      <w:r w:rsidR="00D94ADB" w:rsidRPr="00D94ADB">
        <w:t>Overview</w:t>
      </w:r>
    </w:p>
    <w:p w14:paraId="629CFF17" w14:textId="77777777" w:rsidR="008A6EDA" w:rsidRDefault="008A6EDA" w:rsidP="008A6EDA">
      <w:pPr>
        <w:rPr>
          <w:b/>
          <w:caps/>
        </w:rPr>
      </w:pPr>
      <w:r w:rsidRPr="008A6EDA">
        <w:t xml:space="preserve">This project leverages Databricks Medallion Architecture to build an automated movie data pipeline. Raw CSV data is ingested into the </w:t>
      </w:r>
      <w:proofErr w:type="gramStart"/>
      <w:r w:rsidRPr="008A6EDA">
        <w:t>Bronze</w:t>
      </w:r>
      <w:proofErr w:type="gramEnd"/>
      <w:r w:rsidRPr="008A6EDA">
        <w:t xml:space="preserve"> layer, cleaned and transformed into the </w:t>
      </w:r>
      <w:proofErr w:type="gramStart"/>
      <w:r w:rsidRPr="008A6EDA">
        <w:t>Silver</w:t>
      </w:r>
      <w:proofErr w:type="gramEnd"/>
      <w:r w:rsidRPr="008A6EDA">
        <w:t xml:space="preserve"> layer, and aggregated into </w:t>
      </w:r>
      <w:proofErr w:type="gramStart"/>
      <w:r w:rsidRPr="008A6EDA">
        <w:t>Gold</w:t>
      </w:r>
      <w:proofErr w:type="gramEnd"/>
      <w:r w:rsidRPr="008A6EDA">
        <w:t xml:space="preserve"> layer views for analytics. These views power Databricks dashboards for visualization. A Databricks Job Pipeline automates the entire process, ensuring efficiency and scalability.</w:t>
      </w:r>
    </w:p>
    <w:p w14:paraId="4C932494" w14:textId="795C3CFF" w:rsidR="001273C1" w:rsidRDefault="00D94ADB">
      <w:pPr>
        <w:pStyle w:val="Heading2"/>
      </w:pPr>
      <w:r w:rsidRPr="00D94ADB">
        <w:t>The objective</w:t>
      </w:r>
    </w:p>
    <w:p w14:paraId="6EE7631C" w14:textId="77777777" w:rsidR="008A6EDA" w:rsidRPr="008A6EDA" w:rsidRDefault="008A6EDA" w:rsidP="008A6EDA">
      <w:pPr>
        <w:pStyle w:val="ListBullet"/>
      </w:pPr>
      <w:r w:rsidRPr="008A6EDA">
        <w:t>Implement the Medallion Architecture in a Databricks environment.</w:t>
      </w:r>
    </w:p>
    <w:p w14:paraId="3DD210B9" w14:textId="77777777" w:rsidR="008A6EDA" w:rsidRPr="008A6EDA" w:rsidRDefault="008A6EDA" w:rsidP="008A6EDA">
      <w:pPr>
        <w:pStyle w:val="ListBullet"/>
      </w:pPr>
      <w:r w:rsidRPr="008A6EDA">
        <w:t xml:space="preserve">Understand data flow across </w:t>
      </w:r>
      <w:proofErr w:type="gramStart"/>
      <w:r w:rsidRPr="008A6EDA">
        <w:t>Bronze, Silver, and Gold</w:t>
      </w:r>
      <w:proofErr w:type="gramEnd"/>
      <w:r w:rsidRPr="008A6EDA">
        <w:t xml:space="preserve"> layers.</w:t>
      </w:r>
    </w:p>
    <w:p w14:paraId="3ED8643F" w14:textId="77777777" w:rsidR="008A6EDA" w:rsidRPr="008A6EDA" w:rsidRDefault="008A6EDA" w:rsidP="008A6EDA">
      <w:pPr>
        <w:pStyle w:val="ListBullet"/>
      </w:pPr>
      <w:r w:rsidRPr="008A6EDA">
        <w:t>Explore Databricks dashboard functionality for data visualization.</w:t>
      </w:r>
    </w:p>
    <w:p w14:paraId="05718E15" w14:textId="3518E419" w:rsidR="008A6EDA" w:rsidRDefault="008A6EDA" w:rsidP="008A6EDA">
      <w:pPr>
        <w:pStyle w:val="ListBullet"/>
      </w:pPr>
      <w:r w:rsidRPr="008A6EDA">
        <w:t>Configure and schedule Databricks jobs to automate the pipeline and ensure smooth execution of data transformations.</w:t>
      </w:r>
    </w:p>
    <w:p w14:paraId="16F36F66" w14:textId="77777777" w:rsidR="008A6EDA" w:rsidRDefault="008A6EDA">
      <w:pPr>
        <w:rPr>
          <w:b/>
          <w:color w:val="000000" w:themeColor="text1"/>
        </w:rPr>
      </w:pPr>
      <w:r>
        <w:br w:type="page"/>
      </w:r>
    </w:p>
    <w:p w14:paraId="67DCF33C" w14:textId="5DC5717E" w:rsidR="001273C1" w:rsidRPr="00674240" w:rsidRDefault="00E2134A" w:rsidP="00674240">
      <w:pPr>
        <w:pStyle w:val="Heading1"/>
      </w:pPr>
      <w:r w:rsidRPr="00674240">
        <w:rPr>
          <w:noProof/>
        </w:rPr>
        <w:lastRenderedPageBreak/>
        <mc:AlternateContent>
          <mc:Choice Requires="wpg">
            <w:drawing>
              <wp:inline distT="0" distB="0" distL="0" distR="0" wp14:anchorId="115055E6" wp14:editId="51FC238F">
                <wp:extent cx="632460" cy="274320"/>
                <wp:effectExtent l="0" t="0" r="0" b="0"/>
                <wp:docPr id="1395833795" name="Group 7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" cy="274320"/>
                          <a:chOff x="0" y="0"/>
                          <a:chExt cx="632460" cy="274320"/>
                        </a:xfrm>
                      </wpg:grpSpPr>
                      <wps:wsp>
                        <wps:cNvPr id="514602041" name="Rounded Rectangle 51460204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32460" cy="2743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37545321" name="Graphic 73" descr="Arrow Right outline"/>
                        <wps:cNvSpPr/>
                        <wps:spPr>
                          <a:xfrm>
                            <a:off x="116205" y="61018"/>
                            <a:ext cx="400049" cy="152400"/>
                          </a:xfrm>
                          <a:custGeom>
                            <a:avLst/>
                            <a:gdLst>
                              <a:gd name="connsiteX0" fmla="*/ 327217 w 400049"/>
                              <a:gd name="connsiteY0" fmla="*/ 1337 h 152400"/>
                              <a:gd name="connsiteX1" fmla="*/ 320483 w 400049"/>
                              <a:gd name="connsiteY1" fmla="*/ 1454 h 152400"/>
                              <a:gd name="connsiteX2" fmla="*/ 320483 w 400049"/>
                              <a:gd name="connsiteY2" fmla="*/ 8071 h 152400"/>
                              <a:gd name="connsiteX3" fmla="*/ 383710 w 400049"/>
                              <a:gd name="connsiteY3" fmla="*/ 71298 h 152400"/>
                              <a:gd name="connsiteX4" fmla="*/ 383709 w 400049"/>
                              <a:gd name="connsiteY4" fmla="*/ 71365 h 152400"/>
                              <a:gd name="connsiteX5" fmla="*/ 383677 w 400049"/>
                              <a:gd name="connsiteY5" fmla="*/ 71379 h 152400"/>
                              <a:gd name="connsiteX6" fmla="*/ 4763 w 400049"/>
                              <a:gd name="connsiteY6" fmla="*/ 71379 h 152400"/>
                              <a:gd name="connsiteX7" fmla="*/ 0 w 400049"/>
                              <a:gd name="connsiteY7" fmla="*/ 76142 h 152400"/>
                              <a:gd name="connsiteX8" fmla="*/ 4763 w 400049"/>
                              <a:gd name="connsiteY8" fmla="*/ 80904 h 152400"/>
                              <a:gd name="connsiteX9" fmla="*/ 383677 w 400049"/>
                              <a:gd name="connsiteY9" fmla="*/ 80904 h 152400"/>
                              <a:gd name="connsiteX10" fmla="*/ 383724 w 400049"/>
                              <a:gd name="connsiteY10" fmla="*/ 80952 h 152400"/>
                              <a:gd name="connsiteX11" fmla="*/ 383710 w 400049"/>
                              <a:gd name="connsiteY11" fmla="*/ 80985 h 152400"/>
                              <a:gd name="connsiteX12" fmla="*/ 320483 w 400049"/>
                              <a:gd name="connsiteY12" fmla="*/ 144212 h 152400"/>
                              <a:gd name="connsiteX13" fmla="*/ 320366 w 400049"/>
                              <a:gd name="connsiteY13" fmla="*/ 150946 h 152400"/>
                              <a:gd name="connsiteX14" fmla="*/ 327100 w 400049"/>
                              <a:gd name="connsiteY14" fmla="*/ 151063 h 152400"/>
                              <a:gd name="connsiteX15" fmla="*/ 327217 w 400049"/>
                              <a:gd name="connsiteY15" fmla="*/ 150946 h 152400"/>
                              <a:gd name="connsiteX16" fmla="*/ 398655 w 400049"/>
                              <a:gd name="connsiteY16" fmla="*/ 79509 h 152400"/>
                              <a:gd name="connsiteX17" fmla="*/ 398655 w 400049"/>
                              <a:gd name="connsiteY17" fmla="*/ 72774 h 152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400049" h="152400">
                                <a:moveTo>
                                  <a:pt x="327217" y="1337"/>
                                </a:moveTo>
                                <a:cubicBezTo>
                                  <a:pt x="325325" y="-490"/>
                                  <a:pt x="322310" y="-438"/>
                                  <a:pt x="320483" y="1454"/>
                                </a:cubicBezTo>
                                <a:cubicBezTo>
                                  <a:pt x="318700" y="3300"/>
                                  <a:pt x="318700" y="6226"/>
                                  <a:pt x="320483" y="8071"/>
                                </a:cubicBezTo>
                                <a:lnTo>
                                  <a:pt x="383710" y="71298"/>
                                </a:lnTo>
                                <a:cubicBezTo>
                                  <a:pt x="383728" y="71317"/>
                                  <a:pt x="383728" y="71347"/>
                                  <a:pt x="383709" y="71365"/>
                                </a:cubicBezTo>
                                <a:cubicBezTo>
                                  <a:pt x="383700" y="71374"/>
                                  <a:pt x="383689" y="71379"/>
                                  <a:pt x="383677" y="71379"/>
                                </a:cubicBezTo>
                                <a:lnTo>
                                  <a:pt x="4763" y="71379"/>
                                </a:lnTo>
                                <a:cubicBezTo>
                                  <a:pt x="2132" y="71379"/>
                                  <a:pt x="0" y="73511"/>
                                  <a:pt x="0" y="76142"/>
                                </a:cubicBezTo>
                                <a:cubicBezTo>
                                  <a:pt x="0" y="78772"/>
                                  <a:pt x="2132" y="80904"/>
                                  <a:pt x="4763" y="80904"/>
                                </a:cubicBezTo>
                                <a:lnTo>
                                  <a:pt x="383677" y="80904"/>
                                </a:lnTo>
                                <a:cubicBezTo>
                                  <a:pt x="383703" y="80905"/>
                                  <a:pt x="383724" y="80926"/>
                                  <a:pt x="383724" y="80952"/>
                                </a:cubicBezTo>
                                <a:cubicBezTo>
                                  <a:pt x="383723" y="80965"/>
                                  <a:pt x="383718" y="80976"/>
                                  <a:pt x="383710" y="80985"/>
                                </a:cubicBezTo>
                                <a:lnTo>
                                  <a:pt x="320483" y="144212"/>
                                </a:lnTo>
                                <a:cubicBezTo>
                                  <a:pt x="318591" y="146039"/>
                                  <a:pt x="318538" y="149054"/>
                                  <a:pt x="320366" y="150946"/>
                                </a:cubicBezTo>
                                <a:cubicBezTo>
                                  <a:pt x="322193" y="152838"/>
                                  <a:pt x="325208" y="152891"/>
                                  <a:pt x="327100" y="151063"/>
                                </a:cubicBezTo>
                                <a:cubicBezTo>
                                  <a:pt x="327140" y="151025"/>
                                  <a:pt x="327179" y="150986"/>
                                  <a:pt x="327217" y="150946"/>
                                </a:cubicBezTo>
                                <a:lnTo>
                                  <a:pt x="398655" y="79509"/>
                                </a:lnTo>
                                <a:cubicBezTo>
                                  <a:pt x="400514" y="77649"/>
                                  <a:pt x="400514" y="74634"/>
                                  <a:pt x="398655" y="727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476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0BF70" id="Group 75" o:spid="_x0000_s1026" alt="&quot;&quot;" style="width:49.8pt;height:21.6pt;mso-position-horizontal-relative:char;mso-position-vertical-relative:line" coordsize="632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">
                <v:roundrect id="Rounded Rectangle 514602041" o:spid="_x0000_s1027" style="position:absolute;width:6324;height:27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" fillcolor="black [3213]" stroked="f" strokeweight="1pt">
                  <v:stroke joinstyle="miter"/>
                  <o:lock v:ext="edit" aspectratio="t"/>
                </v:roundrect>
                <v:shape id="Graphic 73" o:spid="_x0000_s1028" alt="Arrow Right outline" style="position:absolute;left:1162;top:610;width:4000;height:1524;visibility:visible;mso-wrap-style:square;v-text-anchor:middle" coordsize="400049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" path="m327217,1337v-1892,-1827,-4907,-1775,-6734,117c318700,3300,318700,6226,320483,8071r63227,63227c383728,71317,383728,71347,383709,71365v-9,9,-20,14,-32,14l4763,71379c2132,71379,,73511,,76142v,2630,2132,4762,4763,4762l383677,80904v26,1,47,22,47,48c383723,80965,383718,80976,383710,80985r-63227,63227c318591,146039,318538,149054,320366,150946v1827,1892,4842,1945,6734,117c327140,151025,327179,150986,327217,150946l398655,79509v1859,-1860,1859,-4875,,-6735l327217,1337xe" fillcolor="white [3212]" stroked="f" strokeweight=".1323mm">
                  <v:stroke joinstyle="miter"/>
                  <v:path arrowok="t" o:connecttype="custom" o:connectlocs="327217,1337;320483,1454;320483,8071;383710,71298;383709,71365;383677,71379;4763,71379;0,76142;4763,80904;383677,80904;383724,80952;383710,80985;320483,144212;320366,150946;327100,151063;327217,150946;398655,79509;398655,72774" o:connectangles="0,0,0,0,0,0,0,0,0,0,0,0,0,0,0,0,0,0"/>
                </v:shape>
                <w10:anchorlock/>
              </v:group>
            </w:pict>
          </mc:Fallback>
        </mc:AlternateContent>
      </w:r>
      <w:r w:rsidR="00674240" w:rsidRPr="00674240">
        <w:tab/>
      </w:r>
      <w:r w:rsidR="008A6EDA">
        <w:t>PROBLEM STATEMENT</w:t>
      </w:r>
    </w:p>
    <w:p w14:paraId="06324DCD" w14:textId="12888D26" w:rsidR="008A6EDA" w:rsidRDefault="008A6EDA" w:rsidP="008A6EDA">
      <w:r>
        <w:t>Organizations often struggle to efficiently process and analyze large volumes of raw data for actionable insights. In this case, a CSV file containing movie reviews and ratings from Netflix and Amazon Prime, including IMDb and Rotten Tomatoes scores, needs to be transformed into a structured, analytics-ready format. The challenge is to:</w:t>
      </w:r>
    </w:p>
    <w:p w14:paraId="52DF7655" w14:textId="77777777" w:rsidR="008A6EDA" w:rsidRDefault="008A6EDA" w:rsidP="008A6EDA">
      <w:pPr>
        <w:pStyle w:val="ListBullet"/>
      </w:pPr>
      <w:r>
        <w:t xml:space="preserve">Ingest raw data into a </w:t>
      </w:r>
      <w:proofErr w:type="gramStart"/>
      <w:r>
        <w:t>Bronze</w:t>
      </w:r>
      <w:proofErr w:type="gramEnd"/>
      <w:r>
        <w:t xml:space="preserve"> layer Delta table while preserving its integrity.</w:t>
      </w:r>
    </w:p>
    <w:p w14:paraId="61CB71F2" w14:textId="77777777" w:rsidR="008A6EDA" w:rsidRDefault="008A6EDA" w:rsidP="008A6EDA">
      <w:pPr>
        <w:pStyle w:val="ListBullet"/>
      </w:pPr>
      <w:r>
        <w:t xml:space="preserve">Implement the Medallion Architecture to progressively refine data through </w:t>
      </w:r>
      <w:proofErr w:type="gramStart"/>
      <w:r>
        <w:t>Silver and Gold</w:t>
      </w:r>
      <w:proofErr w:type="gramEnd"/>
      <w:r>
        <w:t xml:space="preserve"> layers.</w:t>
      </w:r>
    </w:p>
    <w:p w14:paraId="54DF2D4D" w14:textId="77777777" w:rsidR="008A6EDA" w:rsidRDefault="008A6EDA" w:rsidP="008A6EDA">
      <w:pPr>
        <w:pStyle w:val="ListBullet"/>
      </w:pPr>
      <w:r>
        <w:t xml:space="preserve">Create interactive dashboards from </w:t>
      </w:r>
      <w:proofErr w:type="gramStart"/>
      <w:r>
        <w:t>Gold</w:t>
      </w:r>
      <w:proofErr w:type="gramEnd"/>
      <w:r>
        <w:t xml:space="preserve"> layer views for visualization and insights.</w:t>
      </w:r>
    </w:p>
    <w:p w14:paraId="5E5606EA" w14:textId="10D9BB64" w:rsidR="008A6EDA" w:rsidRDefault="008A6EDA" w:rsidP="008A6EDA">
      <w:pPr>
        <w:pStyle w:val="ListBullet"/>
      </w:pPr>
      <w:r>
        <w:t>Automate the entire workflow by designing a Databricks Job Pipeline, ensuring scalability, reliability, and repeatability.</w:t>
      </w:r>
    </w:p>
    <w:p w14:paraId="3E35041D" w14:textId="77777777" w:rsidR="001273C1" w:rsidRDefault="00D94ADB">
      <w:pPr>
        <w:pStyle w:val="Heading2"/>
      </w:pPr>
      <w:r w:rsidRPr="00D94ADB">
        <w:t>Project deliverables</w:t>
      </w:r>
    </w:p>
    <w:p w14:paraId="12EBACAC" w14:textId="77777777" w:rsidR="001273C1" w:rsidRDefault="00D94ADB" w:rsidP="00674240">
      <w:r w:rsidRPr="00D94ADB">
        <w:t>Following is a complete list of all project deliverables:</w:t>
      </w:r>
    </w:p>
    <w:tbl>
      <w:tblPr>
        <w:tblStyle w:val="TableGrid"/>
        <w:tblW w:w="5113" w:type="pct"/>
        <w:tblLook w:val="04A0" w:firstRow="1" w:lastRow="0" w:firstColumn="1" w:lastColumn="0" w:noHBand="0" w:noVBand="1"/>
        <w:tblDescription w:val="Project deliverables"/>
      </w:tblPr>
      <w:tblGrid>
        <w:gridCol w:w="2847"/>
        <w:gridCol w:w="6714"/>
      </w:tblGrid>
      <w:tr w:rsidR="00561521" w:rsidRPr="00FD262C" w14:paraId="04ECCC96" w14:textId="77777777" w:rsidTr="004D0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489" w:type="pct"/>
            <w:vAlign w:val="center"/>
          </w:tcPr>
          <w:p w14:paraId="764BF7AE" w14:textId="77777777" w:rsidR="001273C1" w:rsidRPr="004D06B4" w:rsidRDefault="00D94ADB" w:rsidP="004D06B4">
            <w:pPr>
              <w:pStyle w:val="TableText"/>
              <w:rPr>
                <w:rFonts w:cs="Times New Roman (Body CS)"/>
                <w:b/>
                <w:caps/>
              </w:rPr>
            </w:pPr>
            <w:r w:rsidRPr="00D94ADB">
              <w:rPr>
                <w:rFonts w:cs="Times New Roman (Body CS)"/>
                <w:b/>
                <w:caps/>
              </w:rPr>
              <w:t>Deliverable</w:t>
            </w:r>
          </w:p>
        </w:tc>
        <w:tc>
          <w:tcPr>
            <w:tcW w:w="3511" w:type="pct"/>
            <w:vAlign w:val="center"/>
          </w:tcPr>
          <w:p w14:paraId="5B69CD10" w14:textId="77777777" w:rsidR="001273C1" w:rsidRPr="004D06B4" w:rsidRDefault="00D94ADB" w:rsidP="004D06B4">
            <w:pPr>
              <w:pStyle w:val="TableText"/>
              <w:rPr>
                <w:rFonts w:cs="Times New Roman (Body CS)"/>
                <w:b/>
                <w:caps/>
              </w:rPr>
            </w:pPr>
            <w:r w:rsidRPr="00D94ADB">
              <w:rPr>
                <w:rFonts w:cs="Times New Roman (Body CS)"/>
                <w:b/>
                <w:caps/>
              </w:rPr>
              <w:t>Description</w:t>
            </w:r>
          </w:p>
        </w:tc>
      </w:tr>
      <w:tr w:rsidR="00561521" w:rsidRPr="00FD262C" w14:paraId="51FFA4CC" w14:textId="77777777" w:rsidTr="004D06B4">
        <w:trPr>
          <w:trHeight w:val="432"/>
        </w:trPr>
        <w:tc>
          <w:tcPr>
            <w:tcW w:w="1489" w:type="pct"/>
            <w:vAlign w:val="center"/>
          </w:tcPr>
          <w:p w14:paraId="0B714DF1" w14:textId="08814318" w:rsidR="001273C1" w:rsidRPr="00FD262C" w:rsidRDefault="00FB328D" w:rsidP="004D06B4">
            <w:pPr>
              <w:pStyle w:val="TableText"/>
            </w:pPr>
            <w:r w:rsidRPr="00FB328D">
              <w:t>Bronze Layer Delta Table</w:t>
            </w:r>
          </w:p>
        </w:tc>
        <w:tc>
          <w:tcPr>
            <w:tcW w:w="3511" w:type="pct"/>
            <w:vAlign w:val="center"/>
          </w:tcPr>
          <w:p w14:paraId="14C7D9EA" w14:textId="5389E392" w:rsidR="001273C1" w:rsidRPr="00FD262C" w:rsidRDefault="00FB328D" w:rsidP="004D06B4">
            <w:pPr>
              <w:pStyle w:val="TableText"/>
            </w:pPr>
            <w:r w:rsidRPr="00FB328D">
              <w:t>Ingest raw CSV file containing movie reviews and ratings into a Delta table, preserving original data.</w:t>
            </w:r>
          </w:p>
        </w:tc>
      </w:tr>
      <w:tr w:rsidR="001273C1" w:rsidRPr="00FD262C" w14:paraId="634B69A3" w14:textId="77777777" w:rsidTr="004D06B4">
        <w:trPr>
          <w:trHeight w:val="432"/>
        </w:trPr>
        <w:tc>
          <w:tcPr>
            <w:tcW w:w="1489" w:type="pct"/>
            <w:vAlign w:val="center"/>
          </w:tcPr>
          <w:p w14:paraId="57620830" w14:textId="22E41DC8" w:rsidR="001273C1" w:rsidRPr="00FD262C" w:rsidRDefault="00FB328D" w:rsidP="004D06B4">
            <w:pPr>
              <w:pStyle w:val="TableText"/>
            </w:pPr>
            <w:r w:rsidRPr="00FB328D">
              <w:t>Silver Layer Transformation</w:t>
            </w:r>
          </w:p>
        </w:tc>
        <w:tc>
          <w:tcPr>
            <w:tcW w:w="3511" w:type="pct"/>
            <w:vAlign w:val="center"/>
          </w:tcPr>
          <w:p w14:paraId="66E110B9" w14:textId="529CCC2F" w:rsidR="001273C1" w:rsidRPr="00FD262C" w:rsidRDefault="00FB328D" w:rsidP="004D06B4">
            <w:pPr>
              <w:pStyle w:val="TableText"/>
            </w:pPr>
            <w:r w:rsidRPr="00FB328D">
              <w:t xml:space="preserve">Clean and standardize data from </w:t>
            </w:r>
            <w:proofErr w:type="gramStart"/>
            <w:r w:rsidRPr="00FB328D">
              <w:t>Bronze</w:t>
            </w:r>
            <w:proofErr w:type="gramEnd"/>
            <w:r w:rsidRPr="00FB328D">
              <w:t xml:space="preserve"> layer, ensuring quality and consistency for analytics.</w:t>
            </w:r>
          </w:p>
        </w:tc>
      </w:tr>
      <w:tr w:rsidR="00561521" w:rsidRPr="00FD262C" w14:paraId="01271CAF" w14:textId="77777777" w:rsidTr="004D06B4">
        <w:trPr>
          <w:trHeight w:val="432"/>
        </w:trPr>
        <w:tc>
          <w:tcPr>
            <w:tcW w:w="1489" w:type="pct"/>
            <w:vAlign w:val="center"/>
          </w:tcPr>
          <w:p w14:paraId="5F2089A6" w14:textId="1B7BE48A" w:rsidR="001273C1" w:rsidRPr="00FD262C" w:rsidRDefault="00FB328D" w:rsidP="004D06B4">
            <w:pPr>
              <w:pStyle w:val="TableText"/>
            </w:pPr>
            <w:r w:rsidRPr="00FB328D">
              <w:t>Gold Layer Views</w:t>
            </w:r>
          </w:p>
        </w:tc>
        <w:tc>
          <w:tcPr>
            <w:tcW w:w="3511" w:type="pct"/>
            <w:vAlign w:val="center"/>
          </w:tcPr>
          <w:p w14:paraId="7E4D93AC" w14:textId="41CCA795" w:rsidR="001273C1" w:rsidRPr="00FB328D" w:rsidRDefault="00FB328D" w:rsidP="004D06B4">
            <w:pPr>
              <w:pStyle w:val="TableText"/>
              <w:rPr>
                <w:vertAlign w:val="superscript"/>
              </w:rPr>
            </w:pPr>
            <w:r w:rsidRPr="00FB328D">
              <w:t xml:space="preserve">Create curated and aggregated views from </w:t>
            </w:r>
            <w:proofErr w:type="gramStart"/>
            <w:r w:rsidRPr="00FB328D">
              <w:t>Silver</w:t>
            </w:r>
            <w:proofErr w:type="gramEnd"/>
            <w:r w:rsidRPr="00FB328D">
              <w:t xml:space="preserve"> layer for reporting and visualization.</w:t>
            </w:r>
          </w:p>
        </w:tc>
      </w:tr>
      <w:tr w:rsidR="00FB328D" w:rsidRPr="00FD262C" w14:paraId="1CC3E5D0" w14:textId="77777777" w:rsidTr="004D06B4">
        <w:trPr>
          <w:trHeight w:val="432"/>
        </w:trPr>
        <w:tc>
          <w:tcPr>
            <w:tcW w:w="1489" w:type="pct"/>
            <w:vAlign w:val="center"/>
          </w:tcPr>
          <w:p w14:paraId="1771553A" w14:textId="4C53E4C0" w:rsidR="00FB328D" w:rsidRPr="00FB328D" w:rsidRDefault="00FB328D" w:rsidP="004D06B4">
            <w:pPr>
              <w:pStyle w:val="TableText"/>
            </w:pPr>
            <w:r w:rsidRPr="00FB328D">
              <w:t>Databricks Dashboard</w:t>
            </w:r>
          </w:p>
        </w:tc>
        <w:tc>
          <w:tcPr>
            <w:tcW w:w="3511" w:type="pct"/>
            <w:vAlign w:val="center"/>
          </w:tcPr>
          <w:p w14:paraId="71DF40BF" w14:textId="1C0CDDBB" w:rsidR="00FB328D" w:rsidRPr="00FB328D" w:rsidRDefault="00FB328D" w:rsidP="004D06B4">
            <w:pPr>
              <w:pStyle w:val="TableText"/>
            </w:pPr>
            <w:r w:rsidRPr="00FB328D">
              <w:t xml:space="preserve">Develop interactive dashboards using </w:t>
            </w:r>
            <w:proofErr w:type="gramStart"/>
            <w:r w:rsidRPr="00FB328D">
              <w:t>Gold</w:t>
            </w:r>
            <w:proofErr w:type="gramEnd"/>
            <w:r w:rsidRPr="00FB328D">
              <w:t xml:space="preserve"> layer views to visualize insights on movie ratings.</w:t>
            </w:r>
          </w:p>
        </w:tc>
      </w:tr>
      <w:tr w:rsidR="00FB328D" w:rsidRPr="00FD262C" w14:paraId="2CF037C6" w14:textId="77777777" w:rsidTr="004D06B4">
        <w:trPr>
          <w:trHeight w:val="432"/>
        </w:trPr>
        <w:tc>
          <w:tcPr>
            <w:tcW w:w="1489" w:type="pct"/>
            <w:vAlign w:val="center"/>
          </w:tcPr>
          <w:p w14:paraId="386E6629" w14:textId="0A6F3301" w:rsidR="00FB328D" w:rsidRPr="00FB328D" w:rsidRDefault="00FB328D" w:rsidP="004D06B4">
            <w:pPr>
              <w:pStyle w:val="TableText"/>
            </w:pPr>
            <w:r w:rsidRPr="00FB328D">
              <w:t>Job Pipeline Automation</w:t>
            </w:r>
          </w:p>
        </w:tc>
        <w:tc>
          <w:tcPr>
            <w:tcW w:w="3511" w:type="pct"/>
            <w:vAlign w:val="center"/>
          </w:tcPr>
          <w:p w14:paraId="7E520E01" w14:textId="5BBDA426" w:rsidR="00FB328D" w:rsidRPr="00FB328D" w:rsidRDefault="00FB328D" w:rsidP="004D06B4">
            <w:pPr>
              <w:pStyle w:val="TableText"/>
            </w:pPr>
            <w:r w:rsidRPr="00FB328D">
              <w:t>Design and configure a Databricks Job Pipeline to automate ingestion, transformation, and dashboard updates.</w:t>
            </w:r>
          </w:p>
        </w:tc>
      </w:tr>
    </w:tbl>
    <w:p w14:paraId="548407F7" w14:textId="4705B769" w:rsidR="001273C1" w:rsidRDefault="00FB328D">
      <w:pPr>
        <w:pStyle w:val="Heading2"/>
      </w:pPr>
      <w:r>
        <w:t>GOALS VS DELIVERABLES</w:t>
      </w:r>
    </w:p>
    <w:p w14:paraId="66C108A5" w14:textId="77777777" w:rsidR="004D06B4" w:rsidRDefault="004D06B4">
      <w:pPr>
        <w:pStyle w:val="NoSpacing"/>
      </w:pPr>
    </w:p>
    <w:tbl>
      <w:tblPr>
        <w:tblStyle w:val="TableGrid"/>
        <w:tblW w:w="5099" w:type="pct"/>
        <w:tblLook w:val="04A0" w:firstRow="1" w:lastRow="0" w:firstColumn="1" w:lastColumn="0" w:noHBand="0" w:noVBand="1"/>
        <w:tblDescription w:val="Project timeline"/>
      </w:tblPr>
      <w:tblGrid>
        <w:gridCol w:w="2794"/>
        <w:gridCol w:w="6741"/>
      </w:tblGrid>
      <w:tr w:rsidR="00FB328D" w14:paraId="669FE5EC" w14:textId="77777777" w:rsidTr="00FB3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465" w:type="pct"/>
            <w:vAlign w:val="center"/>
          </w:tcPr>
          <w:p w14:paraId="167588F8" w14:textId="2239CB06" w:rsidR="00FB328D" w:rsidRPr="004D06B4" w:rsidRDefault="00FB328D" w:rsidP="004D06B4">
            <w:pPr>
              <w:pStyle w:val="TableText"/>
              <w:ind w:left="720" w:hanging="720"/>
              <w:rPr>
                <w:rFonts w:cs="Times New Roman (Body CS)"/>
                <w:b/>
                <w:bCs w:val="0"/>
                <w:caps/>
              </w:rPr>
            </w:pPr>
            <w:r w:rsidRPr="00FB328D">
              <w:rPr>
                <w:rFonts w:cs="Times New Roman (Body CS)"/>
                <w:b/>
                <w:bCs w:val="0"/>
                <w:caps/>
              </w:rPr>
              <w:t>Project Goal</w:t>
            </w:r>
          </w:p>
        </w:tc>
        <w:tc>
          <w:tcPr>
            <w:tcW w:w="3535" w:type="pct"/>
            <w:vAlign w:val="center"/>
          </w:tcPr>
          <w:p w14:paraId="36146291" w14:textId="74237EC8" w:rsidR="00FB328D" w:rsidRPr="004D06B4" w:rsidRDefault="00FB328D" w:rsidP="004D06B4">
            <w:pPr>
              <w:pStyle w:val="TableText"/>
              <w:ind w:left="720" w:hanging="720"/>
              <w:rPr>
                <w:rFonts w:cs="Times New Roman (Body CS)"/>
                <w:b/>
                <w:bCs w:val="0"/>
                <w:caps/>
              </w:rPr>
            </w:pPr>
            <w:r w:rsidRPr="00FB328D">
              <w:rPr>
                <w:rFonts w:cs="Times New Roman (Body CS)"/>
                <w:b/>
                <w:bCs w:val="0"/>
                <w:caps/>
              </w:rPr>
              <w:t>Corresponding Deliverable</w:t>
            </w:r>
          </w:p>
        </w:tc>
      </w:tr>
      <w:tr w:rsidR="00FB328D" w14:paraId="3DAF1914" w14:textId="77777777" w:rsidTr="00FB328D">
        <w:trPr>
          <w:trHeight w:val="648"/>
        </w:trPr>
        <w:tc>
          <w:tcPr>
            <w:tcW w:w="1465" w:type="pct"/>
            <w:vAlign w:val="center"/>
          </w:tcPr>
          <w:p w14:paraId="1F446CB2" w14:textId="78DFED7B" w:rsidR="00FB328D" w:rsidRPr="00FB328D" w:rsidRDefault="00FB328D" w:rsidP="004D06B4">
            <w:pPr>
              <w:pStyle w:val="TableText"/>
            </w:pPr>
            <w:r w:rsidRPr="00FB328D">
              <w:t>Implement the Medallion Architecture in Databricks</w:t>
            </w:r>
          </w:p>
        </w:tc>
        <w:tc>
          <w:tcPr>
            <w:tcW w:w="3535" w:type="pct"/>
            <w:vAlign w:val="center"/>
          </w:tcPr>
          <w:p w14:paraId="1F0AB9F7" w14:textId="0B57B89F" w:rsidR="00FB328D" w:rsidRPr="00FB328D" w:rsidRDefault="00FB328D" w:rsidP="004D06B4">
            <w:pPr>
              <w:pStyle w:val="TableText"/>
            </w:pPr>
            <w:r w:rsidRPr="00FB328D">
              <w:t>Bronze Layer Delta Table, Silver Layer Transformation, Gold Layer Views</w:t>
            </w:r>
          </w:p>
        </w:tc>
      </w:tr>
      <w:tr w:rsidR="00FB328D" w14:paraId="368619C5" w14:textId="77777777" w:rsidTr="00FB328D">
        <w:trPr>
          <w:trHeight w:val="648"/>
        </w:trPr>
        <w:tc>
          <w:tcPr>
            <w:tcW w:w="1465" w:type="pct"/>
            <w:vAlign w:val="center"/>
          </w:tcPr>
          <w:p w14:paraId="0161F8D3" w14:textId="4003646F" w:rsidR="00FB328D" w:rsidRPr="00FB328D" w:rsidRDefault="00FB328D" w:rsidP="004D06B4">
            <w:pPr>
              <w:pStyle w:val="TableText"/>
            </w:pPr>
            <w:r w:rsidRPr="00FB328D">
              <w:t>Understand and manage data flow across layers</w:t>
            </w:r>
          </w:p>
        </w:tc>
        <w:tc>
          <w:tcPr>
            <w:tcW w:w="3535" w:type="pct"/>
            <w:vAlign w:val="center"/>
          </w:tcPr>
          <w:p w14:paraId="269360FD" w14:textId="4FF5DB80" w:rsidR="00FB328D" w:rsidRPr="00FB328D" w:rsidRDefault="00FB328D" w:rsidP="004D06B4">
            <w:pPr>
              <w:pStyle w:val="TableText"/>
            </w:pPr>
            <w:r w:rsidRPr="00FB328D">
              <w:t xml:space="preserve">Structured pipeline from Bronze </w:t>
            </w:r>
            <w:r w:rsidRPr="00FB328D">
              <w:rPr>
                <w:rFonts w:ascii="Arial" w:hAnsi="Arial" w:cs="Arial"/>
              </w:rPr>
              <w:t>→</w:t>
            </w:r>
            <w:r w:rsidRPr="00FB328D">
              <w:t xml:space="preserve"> Silver </w:t>
            </w:r>
            <w:r w:rsidRPr="00FB328D">
              <w:rPr>
                <w:rFonts w:ascii="Arial" w:hAnsi="Arial" w:cs="Arial"/>
              </w:rPr>
              <w:t>→</w:t>
            </w:r>
            <w:r w:rsidRPr="00FB328D">
              <w:t xml:space="preserve"> Gold</w:t>
            </w:r>
          </w:p>
        </w:tc>
      </w:tr>
      <w:tr w:rsidR="00FB328D" w14:paraId="508391CD" w14:textId="77777777" w:rsidTr="00FB328D">
        <w:trPr>
          <w:trHeight w:val="648"/>
        </w:trPr>
        <w:tc>
          <w:tcPr>
            <w:tcW w:w="1465" w:type="pct"/>
            <w:vAlign w:val="center"/>
          </w:tcPr>
          <w:p w14:paraId="700D9CB7" w14:textId="36CEE4DF" w:rsidR="00FB328D" w:rsidRPr="00FB328D" w:rsidRDefault="00FB328D" w:rsidP="004D06B4">
            <w:pPr>
              <w:pStyle w:val="TableText"/>
            </w:pPr>
            <w:r w:rsidRPr="00FB328D">
              <w:t>Enable data visualization and insights</w:t>
            </w:r>
          </w:p>
        </w:tc>
        <w:tc>
          <w:tcPr>
            <w:tcW w:w="3535" w:type="pct"/>
            <w:vAlign w:val="center"/>
          </w:tcPr>
          <w:p w14:paraId="554207F9" w14:textId="093742DF" w:rsidR="00FB328D" w:rsidRPr="00FB328D" w:rsidRDefault="00FB328D" w:rsidP="004D06B4">
            <w:pPr>
              <w:pStyle w:val="TableText"/>
            </w:pPr>
            <w:r w:rsidRPr="00FB328D">
              <w:t xml:space="preserve">Databricks Dashboard built on </w:t>
            </w:r>
            <w:proofErr w:type="gramStart"/>
            <w:r w:rsidRPr="00FB328D">
              <w:t>Gold</w:t>
            </w:r>
            <w:proofErr w:type="gramEnd"/>
            <w:r w:rsidRPr="00FB328D">
              <w:t xml:space="preserve"> layer views</w:t>
            </w:r>
          </w:p>
        </w:tc>
      </w:tr>
      <w:tr w:rsidR="00FB328D" w14:paraId="5E60854F" w14:textId="77777777" w:rsidTr="00FB328D">
        <w:trPr>
          <w:trHeight w:val="648"/>
        </w:trPr>
        <w:tc>
          <w:tcPr>
            <w:tcW w:w="1465" w:type="pct"/>
            <w:vAlign w:val="center"/>
          </w:tcPr>
          <w:p w14:paraId="627D4348" w14:textId="2E2C1956" w:rsidR="00FB328D" w:rsidRPr="00FB328D" w:rsidRDefault="00FB328D" w:rsidP="004D06B4">
            <w:pPr>
              <w:pStyle w:val="TableText"/>
            </w:pPr>
            <w:r w:rsidRPr="00FB328D">
              <w:t>Ensure automation and scalability of the workflow</w:t>
            </w:r>
          </w:p>
        </w:tc>
        <w:tc>
          <w:tcPr>
            <w:tcW w:w="3535" w:type="pct"/>
            <w:vAlign w:val="center"/>
          </w:tcPr>
          <w:p w14:paraId="7A8B0AE0" w14:textId="7893EAD2" w:rsidR="00FB328D" w:rsidRPr="00FB328D" w:rsidRDefault="00FB328D" w:rsidP="004D06B4">
            <w:pPr>
              <w:pStyle w:val="TableText"/>
            </w:pPr>
            <w:r w:rsidRPr="00FB328D">
              <w:t>Databricks Job Pipeline for end-to-end automation</w:t>
            </w:r>
          </w:p>
        </w:tc>
      </w:tr>
    </w:tbl>
    <w:p w14:paraId="0700862E" w14:textId="65749B5C" w:rsidR="001273C1" w:rsidRPr="008C2860" w:rsidRDefault="001273C1" w:rsidP="00DE74D5">
      <w:pPr>
        <w:pStyle w:val="Heading2"/>
      </w:pPr>
    </w:p>
    <w:sectPr w:rsidR="001273C1" w:rsidRPr="008C2860" w:rsidSect="009B3E44">
      <w:pgSz w:w="12240" w:h="15840" w:code="1"/>
      <w:pgMar w:top="720" w:right="1440" w:bottom="72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1692" w14:textId="77777777" w:rsidR="00871411" w:rsidRDefault="00871411">
      <w:pPr>
        <w:spacing w:after="0" w:line="240" w:lineRule="auto"/>
      </w:pPr>
      <w:r>
        <w:separator/>
      </w:r>
    </w:p>
  </w:endnote>
  <w:endnote w:type="continuationSeparator" w:id="0">
    <w:p w14:paraId="2E66B592" w14:textId="77777777" w:rsidR="00871411" w:rsidRDefault="00871411">
      <w:pPr>
        <w:spacing w:after="0" w:line="240" w:lineRule="auto"/>
      </w:pPr>
      <w:r>
        <w:continuationSeparator/>
      </w:r>
    </w:p>
  </w:endnote>
  <w:endnote w:type="continuationNotice" w:id="1">
    <w:p w14:paraId="682980E3" w14:textId="77777777" w:rsidR="00871411" w:rsidRDefault="0087141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F559" w14:textId="77777777" w:rsidR="00425011" w:rsidRDefault="003C6569">
    <w:pPr>
      <w:pStyle w:val="Footer"/>
    </w:pPr>
    <w:r>
      <w:drawing>
        <wp:inline distT="0" distB="0" distL="0" distR="0" wp14:anchorId="4C14B919" wp14:editId="520DE29A">
          <wp:extent cx="5943600" cy="8166100"/>
          <wp:effectExtent l="0" t="0" r="0" b="6350"/>
          <wp:docPr id="779185806" name="Graphic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950491" name="Graphic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16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C6569">
      <w:drawing>
        <wp:inline distT="0" distB="0" distL="0" distR="0" wp14:anchorId="79BB04B6" wp14:editId="16B0A0FF">
          <wp:extent cx="4991695" cy="6858000"/>
          <wp:effectExtent l="0" t="0" r="0" b="0"/>
          <wp:docPr id="727153300" name="Graphic 28">
            <a:extLst xmlns:a="http://schemas.openxmlformats.org/drawingml/2006/main">
              <a:ext uri="{FF2B5EF4-FFF2-40B4-BE49-F238E27FC236}">
                <a16:creationId xmlns:a16="http://schemas.microsoft.com/office/drawing/2014/main" id="{89552BE3-969A-6281-D802-5BC116E0C611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457852" name="Graphic 28">
                    <a:extLst>
                      <a:ext uri="{FF2B5EF4-FFF2-40B4-BE49-F238E27FC236}">
                        <a16:creationId xmlns:a16="http://schemas.microsoft.com/office/drawing/2014/main" id="{89552BE3-969A-6281-D802-5BC116E0C611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1695" cy="685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 distT="0" distB="0" distL="0" distR="0" wp14:anchorId="111D1940" wp14:editId="245E7216">
          <wp:extent cx="5943600" cy="8166100"/>
          <wp:effectExtent l="0" t="0" r="0" b="6350"/>
          <wp:docPr id="1753974782" name="Graphic 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7170991" name="Graphic 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16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0EDF5" w14:textId="77777777" w:rsidR="0088175F" w:rsidRDefault="0088175F" w:rsidP="0088175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792A08"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F119" w14:textId="77777777" w:rsidR="00871411" w:rsidRDefault="00871411">
      <w:pPr>
        <w:spacing w:after="0" w:line="240" w:lineRule="auto"/>
      </w:pPr>
      <w:r>
        <w:separator/>
      </w:r>
    </w:p>
  </w:footnote>
  <w:footnote w:type="continuationSeparator" w:id="0">
    <w:p w14:paraId="33311A8C" w14:textId="77777777" w:rsidR="00871411" w:rsidRDefault="00871411">
      <w:pPr>
        <w:spacing w:after="0" w:line="240" w:lineRule="auto"/>
      </w:pPr>
      <w:r>
        <w:continuationSeparator/>
      </w:r>
    </w:p>
  </w:footnote>
  <w:footnote w:type="continuationNotice" w:id="1">
    <w:p w14:paraId="52DCFBE1" w14:textId="77777777" w:rsidR="00871411" w:rsidRDefault="0087141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F1898" w14:textId="77777777" w:rsidR="00425011" w:rsidRDefault="004D06B4">
    <w:pPr>
      <w:pStyle w:val="Header"/>
    </w:pPr>
    <w:r w:rsidRPr="003C6569">
      <w:rPr>
        <w:noProof/>
      </w:rPr>
      <w:drawing>
        <wp:anchor distT="0" distB="0" distL="114300" distR="114300" simplePos="0" relativeHeight="251660288" behindDoc="1" locked="1" layoutInCell="1" allowOverlap="1" wp14:anchorId="564B748E" wp14:editId="27C35F21">
          <wp:simplePos x="0" y="0"/>
          <wp:positionH relativeFrom="column">
            <wp:posOffset>-923290</wp:posOffset>
          </wp:positionH>
          <wp:positionV relativeFrom="paragraph">
            <wp:posOffset>-457200</wp:posOffset>
          </wp:positionV>
          <wp:extent cx="7772400" cy="10058400"/>
          <wp:effectExtent l="0" t="0" r="0" b="0"/>
          <wp:wrapNone/>
          <wp:docPr id="258670125" name="Graphic 69">
            <a:extLst xmlns:a="http://schemas.openxmlformats.org/drawingml/2006/main">
              <a:ext uri="{FF2B5EF4-FFF2-40B4-BE49-F238E27FC236}">
                <a16:creationId xmlns:a16="http://schemas.microsoft.com/office/drawing/2014/main" id="{7CAB8D30-B8F3-5500-2866-969D343AE1D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61651" name="Graphic 69">
                    <a:extLst>
                      <a:ext uri="{FF2B5EF4-FFF2-40B4-BE49-F238E27FC236}">
                        <a16:creationId xmlns:a16="http://schemas.microsoft.com/office/drawing/2014/main" id="{7CAB8D30-B8F3-5500-2866-969D343AE1D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6569">
      <w:rPr>
        <w:noProof/>
      </w:rPr>
      <mc:AlternateContent>
        <mc:Choice Requires="wps">
          <w:drawing>
            <wp:anchor distT="0" distB="0" distL="114300" distR="114300" simplePos="0" relativeHeight="251659263" behindDoc="1" locked="1" layoutInCell="1" allowOverlap="1" wp14:anchorId="0D252BEA" wp14:editId="661268F4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72400" cy="10058400"/>
              <wp:effectExtent l="0" t="0" r="0" b="0"/>
              <wp:wrapNone/>
              <wp:docPr id="923366327" name="Rectangle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CBD5C7" id="Rectangle 6" o:spid="_x0000_s1026" alt="&quot;&quot;" style="position:absolute;margin-left:-1in;margin-top:-36pt;width:612pt;height:11in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" fillcolor="#03934e [3209]" stroked="f" strokeweight="1pt">
              <w10:anchorlock/>
            </v:rect>
          </w:pict>
        </mc:Fallback>
      </mc:AlternateContent>
    </w:r>
  </w:p>
  <w:p w14:paraId="674F550C" w14:textId="77777777" w:rsidR="00193C79" w:rsidRDefault="00193C79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57E5D71"/>
    <w:multiLevelType w:val="multilevel"/>
    <w:tmpl w:val="FF622190"/>
    <w:lvl w:ilvl="0">
      <w:start w:val="1"/>
      <w:numFmt w:val="bullet"/>
      <w:pStyle w:val="ListBullet"/>
      <w:lvlText w:val=""/>
      <w:lvlJc w:val="left"/>
      <w:pPr>
        <w:ind w:left="432" w:hanging="288"/>
      </w:pPr>
      <w:rPr>
        <w:rFonts w:ascii="Symbol" w:hAnsi="Symbol" w:hint="default"/>
        <w:color w:val="03934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6B50A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D6B50A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D6B50A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D6B50A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D6B50A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D6B50A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D6B50A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D6B50A" w:themeColor="accent1" w:themeShade="BF"/>
      </w:rPr>
    </w:lvl>
  </w:abstractNum>
  <w:abstractNum w:abstractNumId="11" w15:restartNumberingAfterBreak="0">
    <w:nsid w:val="6FFA2460"/>
    <w:multiLevelType w:val="multilevel"/>
    <w:tmpl w:val="4470CA90"/>
    <w:styleLink w:val="CurrentList1"/>
    <w:lvl w:ilvl="0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D6B50A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D6B50A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D6B50A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D6B50A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D6B50A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D6B50A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D6B50A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D6B50A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D6B50A" w:themeColor="accent1" w:themeShade="BF"/>
      </w:rPr>
    </w:lvl>
  </w:abstractNum>
  <w:num w:numId="1" w16cid:durableId="1337224556">
    <w:abstractNumId w:val="9"/>
  </w:num>
  <w:num w:numId="2" w16cid:durableId="463889976">
    <w:abstractNumId w:val="10"/>
  </w:num>
  <w:num w:numId="3" w16cid:durableId="1144732818">
    <w:abstractNumId w:val="10"/>
    <w:lvlOverride w:ilvl="0">
      <w:startOverride w:val="1"/>
    </w:lvlOverride>
  </w:num>
  <w:num w:numId="4" w16cid:durableId="1504126452">
    <w:abstractNumId w:val="7"/>
  </w:num>
  <w:num w:numId="5" w16cid:durableId="600527097">
    <w:abstractNumId w:val="6"/>
  </w:num>
  <w:num w:numId="6" w16cid:durableId="823475083">
    <w:abstractNumId w:val="5"/>
  </w:num>
  <w:num w:numId="7" w16cid:durableId="2022731010">
    <w:abstractNumId w:val="4"/>
  </w:num>
  <w:num w:numId="8" w16cid:durableId="388967540">
    <w:abstractNumId w:val="8"/>
  </w:num>
  <w:num w:numId="9" w16cid:durableId="555700832">
    <w:abstractNumId w:val="3"/>
  </w:num>
  <w:num w:numId="10" w16cid:durableId="1389182286">
    <w:abstractNumId w:val="2"/>
  </w:num>
  <w:num w:numId="11" w16cid:durableId="1140924678">
    <w:abstractNumId w:val="1"/>
  </w:num>
  <w:num w:numId="12" w16cid:durableId="1083603659">
    <w:abstractNumId w:val="0"/>
  </w:num>
  <w:num w:numId="13" w16cid:durableId="14026049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774616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93"/>
    <w:rsid w:val="00017EFD"/>
    <w:rsid w:val="00025CAA"/>
    <w:rsid w:val="000322BF"/>
    <w:rsid w:val="00034F38"/>
    <w:rsid w:val="00045239"/>
    <w:rsid w:val="000A562D"/>
    <w:rsid w:val="000B112D"/>
    <w:rsid w:val="000C6A97"/>
    <w:rsid w:val="000E631B"/>
    <w:rsid w:val="000E697B"/>
    <w:rsid w:val="000F0AC2"/>
    <w:rsid w:val="000F712D"/>
    <w:rsid w:val="00101993"/>
    <w:rsid w:val="00117948"/>
    <w:rsid w:val="001238BC"/>
    <w:rsid w:val="001273C1"/>
    <w:rsid w:val="001302C2"/>
    <w:rsid w:val="001307E7"/>
    <w:rsid w:val="0013455E"/>
    <w:rsid w:val="0013472D"/>
    <w:rsid w:val="0013590C"/>
    <w:rsid w:val="0014723A"/>
    <w:rsid w:val="00193C79"/>
    <w:rsid w:val="001C3D21"/>
    <w:rsid w:val="001E2472"/>
    <w:rsid w:val="002129B0"/>
    <w:rsid w:val="002346E5"/>
    <w:rsid w:val="00266C4C"/>
    <w:rsid w:val="00282FBE"/>
    <w:rsid w:val="0028543A"/>
    <w:rsid w:val="00295C0C"/>
    <w:rsid w:val="002A04F7"/>
    <w:rsid w:val="002A77DD"/>
    <w:rsid w:val="002D5F9C"/>
    <w:rsid w:val="002E52EE"/>
    <w:rsid w:val="002F615D"/>
    <w:rsid w:val="003262F3"/>
    <w:rsid w:val="00346FDE"/>
    <w:rsid w:val="00386778"/>
    <w:rsid w:val="003956A6"/>
    <w:rsid w:val="003C0DAF"/>
    <w:rsid w:val="003C62EB"/>
    <w:rsid w:val="003C6569"/>
    <w:rsid w:val="003E0898"/>
    <w:rsid w:val="003E521A"/>
    <w:rsid w:val="00403116"/>
    <w:rsid w:val="004079F8"/>
    <w:rsid w:val="00410067"/>
    <w:rsid w:val="00425011"/>
    <w:rsid w:val="0046523A"/>
    <w:rsid w:val="004661BE"/>
    <w:rsid w:val="0049671B"/>
    <w:rsid w:val="004B5850"/>
    <w:rsid w:val="004B6087"/>
    <w:rsid w:val="004C35C6"/>
    <w:rsid w:val="004D06B4"/>
    <w:rsid w:val="004D4DEF"/>
    <w:rsid w:val="004E5035"/>
    <w:rsid w:val="004F5C8E"/>
    <w:rsid w:val="005140CB"/>
    <w:rsid w:val="00517215"/>
    <w:rsid w:val="00545041"/>
    <w:rsid w:val="00561521"/>
    <w:rsid w:val="00590B0E"/>
    <w:rsid w:val="005A70C7"/>
    <w:rsid w:val="005C67BD"/>
    <w:rsid w:val="005E039D"/>
    <w:rsid w:val="006453D3"/>
    <w:rsid w:val="00674240"/>
    <w:rsid w:val="00680D62"/>
    <w:rsid w:val="0068698F"/>
    <w:rsid w:val="006A4ECC"/>
    <w:rsid w:val="006B249E"/>
    <w:rsid w:val="006B50EA"/>
    <w:rsid w:val="006C5ECB"/>
    <w:rsid w:val="006E61D5"/>
    <w:rsid w:val="00704EFB"/>
    <w:rsid w:val="00706A74"/>
    <w:rsid w:val="0071603F"/>
    <w:rsid w:val="007208DD"/>
    <w:rsid w:val="00741991"/>
    <w:rsid w:val="0076017A"/>
    <w:rsid w:val="00763A96"/>
    <w:rsid w:val="00772AB3"/>
    <w:rsid w:val="00792A08"/>
    <w:rsid w:val="00794177"/>
    <w:rsid w:val="007A6C69"/>
    <w:rsid w:val="007C13B2"/>
    <w:rsid w:val="007C7858"/>
    <w:rsid w:val="00803549"/>
    <w:rsid w:val="00805667"/>
    <w:rsid w:val="008114FD"/>
    <w:rsid w:val="008125B2"/>
    <w:rsid w:val="00815F01"/>
    <w:rsid w:val="00856DC3"/>
    <w:rsid w:val="0085761F"/>
    <w:rsid w:val="0085B034"/>
    <w:rsid w:val="00867DFA"/>
    <w:rsid w:val="00871411"/>
    <w:rsid w:val="0088175F"/>
    <w:rsid w:val="008961F2"/>
    <w:rsid w:val="0089777F"/>
    <w:rsid w:val="008A6887"/>
    <w:rsid w:val="008A6EDA"/>
    <w:rsid w:val="008C2860"/>
    <w:rsid w:val="008D6734"/>
    <w:rsid w:val="008D78A5"/>
    <w:rsid w:val="008E17B1"/>
    <w:rsid w:val="008F0570"/>
    <w:rsid w:val="008F0E66"/>
    <w:rsid w:val="008F4E62"/>
    <w:rsid w:val="00901FD0"/>
    <w:rsid w:val="00920712"/>
    <w:rsid w:val="00927FD3"/>
    <w:rsid w:val="00931827"/>
    <w:rsid w:val="0095165A"/>
    <w:rsid w:val="00987BCC"/>
    <w:rsid w:val="009A3E0F"/>
    <w:rsid w:val="009B3E44"/>
    <w:rsid w:val="009B5D53"/>
    <w:rsid w:val="009B77E5"/>
    <w:rsid w:val="009D3AE9"/>
    <w:rsid w:val="009D403F"/>
    <w:rsid w:val="009E07E5"/>
    <w:rsid w:val="00A31D93"/>
    <w:rsid w:val="00A54BD5"/>
    <w:rsid w:val="00A618AB"/>
    <w:rsid w:val="00A67177"/>
    <w:rsid w:val="00A97CC8"/>
    <w:rsid w:val="00AA21C6"/>
    <w:rsid w:val="00AA4E06"/>
    <w:rsid w:val="00AA528E"/>
    <w:rsid w:val="00AB0E53"/>
    <w:rsid w:val="00AB131D"/>
    <w:rsid w:val="00AF452C"/>
    <w:rsid w:val="00B0209E"/>
    <w:rsid w:val="00B06908"/>
    <w:rsid w:val="00B13AE2"/>
    <w:rsid w:val="00B22729"/>
    <w:rsid w:val="00B50DE9"/>
    <w:rsid w:val="00B775D1"/>
    <w:rsid w:val="00B97BE8"/>
    <w:rsid w:val="00BB106B"/>
    <w:rsid w:val="00BC617C"/>
    <w:rsid w:val="00BE3CD6"/>
    <w:rsid w:val="00BF2E71"/>
    <w:rsid w:val="00BF78FF"/>
    <w:rsid w:val="00C023DE"/>
    <w:rsid w:val="00C16778"/>
    <w:rsid w:val="00C27980"/>
    <w:rsid w:val="00C57508"/>
    <w:rsid w:val="00C7764C"/>
    <w:rsid w:val="00C77A68"/>
    <w:rsid w:val="00CC4E29"/>
    <w:rsid w:val="00CC5395"/>
    <w:rsid w:val="00CC612B"/>
    <w:rsid w:val="00CF452F"/>
    <w:rsid w:val="00D1199A"/>
    <w:rsid w:val="00D16EFA"/>
    <w:rsid w:val="00D31D4F"/>
    <w:rsid w:val="00D76BF1"/>
    <w:rsid w:val="00D94ADB"/>
    <w:rsid w:val="00D966BA"/>
    <w:rsid w:val="00DA7021"/>
    <w:rsid w:val="00DD3056"/>
    <w:rsid w:val="00DE74D5"/>
    <w:rsid w:val="00E0401F"/>
    <w:rsid w:val="00E2134A"/>
    <w:rsid w:val="00E5202C"/>
    <w:rsid w:val="00EA06FB"/>
    <w:rsid w:val="00EE1537"/>
    <w:rsid w:val="00F23ED1"/>
    <w:rsid w:val="00F23FA6"/>
    <w:rsid w:val="00F42EAE"/>
    <w:rsid w:val="00F46710"/>
    <w:rsid w:val="00F535B0"/>
    <w:rsid w:val="00F7501B"/>
    <w:rsid w:val="00F85422"/>
    <w:rsid w:val="00F9769D"/>
    <w:rsid w:val="00FB2EE0"/>
    <w:rsid w:val="00FB328D"/>
    <w:rsid w:val="00FC68B0"/>
    <w:rsid w:val="00FD0752"/>
    <w:rsid w:val="00FD262C"/>
    <w:rsid w:val="00FD7A97"/>
    <w:rsid w:val="0464BB36"/>
    <w:rsid w:val="05F1A434"/>
    <w:rsid w:val="09505083"/>
    <w:rsid w:val="0963D9D6"/>
    <w:rsid w:val="0D0F78E6"/>
    <w:rsid w:val="0D86462F"/>
    <w:rsid w:val="0F9EB665"/>
    <w:rsid w:val="0FE292E2"/>
    <w:rsid w:val="1ADD712D"/>
    <w:rsid w:val="1D35A6A0"/>
    <w:rsid w:val="1F679E0D"/>
    <w:rsid w:val="22873381"/>
    <w:rsid w:val="29A6BE47"/>
    <w:rsid w:val="29AA6F92"/>
    <w:rsid w:val="2DBB8BE7"/>
    <w:rsid w:val="2F40E18C"/>
    <w:rsid w:val="316001F7"/>
    <w:rsid w:val="33C34872"/>
    <w:rsid w:val="358E5991"/>
    <w:rsid w:val="35C1BD5A"/>
    <w:rsid w:val="3685832E"/>
    <w:rsid w:val="37E05EB5"/>
    <w:rsid w:val="380EB91A"/>
    <w:rsid w:val="38D2B054"/>
    <w:rsid w:val="3A9103A5"/>
    <w:rsid w:val="3D06C73E"/>
    <w:rsid w:val="3D1BF3A1"/>
    <w:rsid w:val="3ED2C165"/>
    <w:rsid w:val="3ED5516E"/>
    <w:rsid w:val="42E9CC3C"/>
    <w:rsid w:val="45AABD61"/>
    <w:rsid w:val="466085E4"/>
    <w:rsid w:val="471F06C6"/>
    <w:rsid w:val="4C5A1B87"/>
    <w:rsid w:val="4E01555E"/>
    <w:rsid w:val="4FDDD278"/>
    <w:rsid w:val="51C5F4D3"/>
    <w:rsid w:val="5664594A"/>
    <w:rsid w:val="575E2609"/>
    <w:rsid w:val="5922AA4C"/>
    <w:rsid w:val="5AA9F1C1"/>
    <w:rsid w:val="5FC97468"/>
    <w:rsid w:val="62085870"/>
    <w:rsid w:val="6299745B"/>
    <w:rsid w:val="62BBE132"/>
    <w:rsid w:val="63BC9F51"/>
    <w:rsid w:val="6D261A5C"/>
    <w:rsid w:val="71569A69"/>
    <w:rsid w:val="75A0408F"/>
    <w:rsid w:val="77651D51"/>
    <w:rsid w:val="7AD7CC46"/>
    <w:rsid w:val="7DA0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F6741"/>
  <w15:chartTrackingRefBased/>
  <w15:docId w15:val="{0BC77118-34C9-41C9-B5F9-9F84E5BC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40"/>
    <w:rPr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240"/>
    <w:pPr>
      <w:keepNext/>
      <w:spacing w:before="500" w:after="80"/>
      <w:ind w:right="-1440"/>
      <w:outlineLvl w:val="0"/>
    </w:pPr>
    <w:rPr>
      <w:rFonts w:cs="Times New Roman (Body CS)"/>
      <w:b/>
      <w:bCs/>
      <w:caps/>
      <w:color w:val="026E3A" w:themeColor="accent6" w:themeShade="BF"/>
      <w:spacing w:val="15"/>
      <w:sz w:val="48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C67BD"/>
    <w:pPr>
      <w:keepNext/>
      <w:spacing w:before="400" w:after="0"/>
      <w:outlineLvl w:val="1"/>
    </w:pPr>
    <w:rPr>
      <w:rFonts w:cs="Times New Roman (Body CS)"/>
      <w:b/>
      <w:caps/>
      <w:color w:val="026E3A" w:themeColor="accent6" w:themeShade="BF"/>
      <w:spacing w:val="15"/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F5D738" w:themeColor="accent1"/>
        <w:left w:val="single" w:sz="6" w:space="2" w:color="F5D738" w:themeColor="accent1"/>
      </w:pBdr>
      <w:spacing w:before="300" w:after="0"/>
      <w:outlineLvl w:val="2"/>
    </w:pPr>
    <w:rPr>
      <w:caps/>
      <w:color w:val="8E7807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F5D738" w:themeColor="accent1"/>
        <w:left w:val="dotted" w:sz="6" w:space="2" w:color="F5D738" w:themeColor="accent1"/>
      </w:pBdr>
      <w:spacing w:before="300" w:after="0"/>
      <w:outlineLvl w:val="3"/>
    </w:pPr>
    <w:rPr>
      <w:caps/>
      <w:color w:val="D6B50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F5D738" w:themeColor="accent1"/>
      </w:pBdr>
      <w:spacing w:before="300" w:after="0"/>
      <w:outlineLvl w:val="4"/>
    </w:pPr>
    <w:rPr>
      <w:caps/>
      <w:color w:val="D6B50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F5D738" w:themeColor="accent1"/>
      </w:pBdr>
      <w:spacing w:before="300" w:after="0"/>
      <w:outlineLvl w:val="5"/>
    </w:pPr>
    <w:rPr>
      <w:caps/>
      <w:color w:val="D6B50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D6B50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14FD"/>
    <w:pPr>
      <w:spacing w:before="0" w:line="192" w:lineRule="auto"/>
      <w:contextualSpacing/>
    </w:pPr>
    <w:rPr>
      <w:rFonts w:cs="Times New Roman (Body CS)"/>
      <w:caps/>
      <w:color w:val="000000" w:themeColor="text1"/>
      <w:spacing w:val="10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14FD"/>
    <w:rPr>
      <w:rFonts w:ascii="Univers" w:hAnsi="Univers" w:cs="Times New Roman (Body CS)"/>
      <w:caps/>
      <w:color w:val="000000" w:themeColor="text1"/>
      <w:spacing w:val="10"/>
      <w:kern w:val="28"/>
      <w:sz w:val="144"/>
      <w:szCs w:val="52"/>
    </w:rPr>
  </w:style>
  <w:style w:type="table" w:styleId="TableGrid">
    <w:name w:val="Table Grid"/>
    <w:basedOn w:val="TableNormal"/>
    <w:uiPriority w:val="39"/>
    <w:rsid w:val="0067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rPr>
        <w:tblHeader/>
      </w:tr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803549"/>
    <w:pPr>
      <w:spacing w:after="0" w:line="240" w:lineRule="auto"/>
      <w:ind w:left="432"/>
    </w:pPr>
    <w:rPr>
      <w:b/>
      <w:caps/>
      <w:color w:val="000000" w:themeColor="tex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03549"/>
    <w:rPr>
      <w:rFonts w:ascii="Univers" w:hAnsi="Univers"/>
      <w:b/>
      <w:caps/>
      <w:color w:val="000000" w:themeColor="tex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4240"/>
    <w:rPr>
      <w:rFonts w:cs="Times New Roman (Body CS)"/>
      <w:b/>
      <w:bCs/>
      <w:caps/>
      <w:color w:val="026E3A" w:themeColor="accent6" w:themeShade="BF"/>
      <w:spacing w:val="15"/>
      <w:sz w:val="4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FDF6D7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D06B4"/>
    <w:pPr>
      <w:spacing w:after="160" w:line="264" w:lineRule="auto"/>
      <w:ind w:right="576"/>
    </w:pPr>
    <w:rPr>
      <w:i/>
      <w:iCs/>
      <w:color w:val="000000" w:themeColor="tex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C67BD"/>
    <w:rPr>
      <w:rFonts w:ascii="Univers" w:hAnsi="Univers" w:cs="Times New Roman (Body CS)"/>
      <w:b/>
      <w:caps/>
      <w:color w:val="026E3A" w:themeColor="accent6" w:themeShade="BF"/>
      <w:spacing w:val="15"/>
      <w:sz w:val="24"/>
    </w:rPr>
  </w:style>
  <w:style w:type="paragraph" w:styleId="ListBullet">
    <w:name w:val="List Bullet"/>
    <w:basedOn w:val="Normal"/>
    <w:uiPriority w:val="1"/>
    <w:qFormat/>
    <w:rsid w:val="00D1199A"/>
    <w:pPr>
      <w:numPr>
        <w:numId w:val="2"/>
      </w:numPr>
      <w:spacing w:before="160" w:after="60"/>
      <w:ind w:left="288"/>
    </w:pPr>
    <w:rPr>
      <w:b/>
      <w:color w:val="000000" w:themeColor="text1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112D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rsid w:val="006A4ECC"/>
    <w:pPr>
      <w:spacing w:after="0" w:line="240" w:lineRule="auto"/>
      <w:ind w:left="-144"/>
      <w:contextualSpacing/>
    </w:pPr>
    <w:rPr>
      <w:rFonts w:eastAsiaTheme="majorEastAsia" w:cstheme="majorBidi"/>
      <w:b/>
      <w:noProof/>
      <w:color w:val="026E3A" w:themeColor="accent6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A4ECC"/>
    <w:rPr>
      <w:rFonts w:ascii="Univers" w:eastAsiaTheme="majorEastAsia" w:hAnsi="Univers" w:cstheme="majorBidi"/>
      <w:b/>
      <w:noProof/>
      <w:color w:val="026E3A" w:themeColor="accent6" w:themeShade="BF"/>
      <w:sz w:val="18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9E687" w:themeColor="accent1" w:themeTint="99"/>
        <w:left w:val="single" w:sz="4" w:space="0" w:color="F9E687" w:themeColor="accent1" w:themeTint="99"/>
        <w:bottom w:val="single" w:sz="4" w:space="0" w:color="F9E687" w:themeColor="accent1" w:themeTint="99"/>
        <w:right w:val="single" w:sz="4" w:space="0" w:color="F9E687" w:themeColor="accent1" w:themeTint="99"/>
        <w:insideH w:val="single" w:sz="4" w:space="0" w:color="F9E687" w:themeColor="accent1" w:themeTint="99"/>
        <w:insideV w:val="single" w:sz="4" w:space="0" w:color="F9E687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D738" w:themeColor="accent1"/>
          <w:left w:val="single" w:sz="4" w:space="0" w:color="F5D738" w:themeColor="accent1"/>
          <w:bottom w:val="single" w:sz="4" w:space="0" w:color="F5D738" w:themeColor="accent1"/>
          <w:right w:val="single" w:sz="4" w:space="0" w:color="F5D738" w:themeColor="accent1"/>
          <w:insideH w:val="nil"/>
          <w:insideV w:val="nil"/>
        </w:tcBorders>
        <w:shd w:val="clear" w:color="auto" w:fill="F5D738" w:themeFill="accent1"/>
      </w:tcPr>
    </w:tblStylePr>
    <w:tblStylePr w:type="lastRow">
      <w:rPr>
        <w:b/>
        <w:bCs/>
      </w:rPr>
      <w:tblPr/>
      <w:tcPr>
        <w:tcBorders>
          <w:top w:val="double" w:sz="4" w:space="0" w:color="F5D7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6D7" w:themeFill="accent1" w:themeFillTint="33"/>
      </w:tcPr>
    </w:tblStylePr>
    <w:tblStylePr w:type="band1Horz">
      <w:tblPr/>
      <w:tcPr>
        <w:shd w:val="clear" w:color="auto" w:fill="FDF6D7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F5D738" w:themeColor="accent1"/>
        <w:left w:val="single" w:sz="4" w:space="0" w:color="F5D738" w:themeColor="accent1"/>
        <w:bottom w:val="single" w:sz="4" w:space="0" w:color="F5D738" w:themeColor="accent1"/>
        <w:right w:val="single" w:sz="4" w:space="0" w:color="F5D738" w:themeColor="accent1"/>
        <w:insideH w:val="single" w:sz="4" w:space="0" w:color="F5D738" w:themeColor="accent1"/>
        <w:insideV w:val="single" w:sz="4" w:space="0" w:color="F5D73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F5D738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F5D738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rsid w:val="009B3E44"/>
    <w:pPr>
      <w:spacing w:before="140" w:after="0" w:line="240" w:lineRule="auto"/>
    </w:pPr>
    <w:rPr>
      <w:i/>
      <w:iCs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9B3E44"/>
    <w:rPr>
      <w:i/>
      <w:iCs/>
      <w:sz w:val="18"/>
      <w:szCs w:val="14"/>
    </w:rPr>
  </w:style>
  <w:style w:type="paragraph" w:customStyle="1" w:styleId="TableTextDecimal">
    <w:name w:val="Table Text Decimal"/>
    <w:basedOn w:val="Normal"/>
    <w:uiPriority w:val="12"/>
    <w:semiHidden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D6B50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8E780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F5D738" w:themeColor="accent1"/>
        <w:left w:val="single" w:sz="4" w:space="10" w:color="F5D738" w:themeColor="accent1"/>
      </w:pBdr>
      <w:spacing w:after="0"/>
      <w:ind w:left="1296" w:right="1152"/>
      <w:jc w:val="both"/>
    </w:pPr>
    <w:rPr>
      <w:i/>
      <w:iCs/>
      <w:color w:val="F5D73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F5D738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F5D738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D6B50A" w:themeColor="accent1" w:themeShade="BF"/>
        <w:left w:val="single" w:sz="2" w:space="10" w:color="D6B50A" w:themeColor="accent1" w:themeShade="BF"/>
        <w:bottom w:val="single" w:sz="2" w:space="10" w:color="D6B50A" w:themeColor="accent1" w:themeShade="BF"/>
        <w:right w:val="single" w:sz="2" w:space="10" w:color="D6B50A" w:themeColor="accent1" w:themeShade="BF"/>
      </w:pBdr>
      <w:ind w:left="1152" w:right="1152"/>
    </w:pPr>
    <w:rPr>
      <w:i/>
      <w:iCs/>
      <w:color w:val="D6B50A" w:themeColor="accent1" w:themeShade="BF"/>
    </w:rPr>
  </w:style>
  <w:style w:type="character" w:styleId="Hyperlink">
    <w:name w:val="Hyperlink"/>
    <w:basedOn w:val="DefaultParagraphFont"/>
    <w:uiPriority w:val="99"/>
    <w:unhideWhenUsed/>
    <w:rsid w:val="008961F2"/>
    <w:rPr>
      <w:color w:val="026E3A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8E7807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D6B50A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8E7807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8E7807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F5D738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E68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E68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6D7" w:themeFill="accent1" w:themeFillTint="33"/>
      </w:tcPr>
    </w:tblStylePr>
    <w:tblStylePr w:type="band1Horz">
      <w:tblPr/>
      <w:tcPr>
        <w:shd w:val="clear" w:color="auto" w:fill="FDF6D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9D6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9D6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ECE" w:themeFill="accent2" w:themeFillTint="33"/>
      </w:tcPr>
    </w:tblStylePr>
    <w:tblStylePr w:type="band1Horz">
      <w:tblPr/>
      <w:tcPr>
        <w:shd w:val="clear" w:color="auto" w:fill="FBDECE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D87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7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7FC" w:themeFill="accent4" w:themeFillTint="33"/>
      </w:tcPr>
    </w:tblStylePr>
    <w:tblStylePr w:type="band1Horz">
      <w:tblPr/>
      <w:tcPr>
        <w:shd w:val="clear" w:color="auto" w:fill="CED7F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F6D4F3" w:themeColor="accent5" w:themeTint="66"/>
        <w:left w:val="single" w:sz="4" w:space="0" w:color="F6D4F3" w:themeColor="accent5" w:themeTint="66"/>
        <w:bottom w:val="single" w:sz="4" w:space="0" w:color="F6D4F3" w:themeColor="accent5" w:themeTint="66"/>
        <w:right w:val="single" w:sz="4" w:space="0" w:color="F6D4F3" w:themeColor="accent5" w:themeTint="66"/>
        <w:insideH w:val="single" w:sz="4" w:space="0" w:color="F6D4F3" w:themeColor="accent5" w:themeTint="66"/>
        <w:insideV w:val="single" w:sz="4" w:space="0" w:color="F6D4F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1BFE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FE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59D6D" w:themeColor="accent2" w:themeTint="99"/>
        <w:bottom w:val="single" w:sz="2" w:space="0" w:color="F59D6D" w:themeColor="accent2" w:themeTint="99"/>
        <w:insideH w:val="single" w:sz="2" w:space="0" w:color="F59D6D" w:themeColor="accent2" w:themeTint="99"/>
        <w:insideV w:val="single" w:sz="2" w:space="0" w:color="F59D6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9D6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9D6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ECE" w:themeFill="accent2" w:themeFillTint="33"/>
      </w:tcPr>
    </w:tblStylePr>
    <w:tblStylePr w:type="band1Horz">
      <w:tblPr/>
      <w:tcPr>
        <w:shd w:val="clear" w:color="auto" w:fill="FBDECE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2BFA96" w:themeColor="accent6" w:themeTint="99"/>
        <w:bottom w:val="single" w:sz="2" w:space="0" w:color="2BFA96" w:themeColor="accent6" w:themeTint="99"/>
        <w:insideH w:val="single" w:sz="2" w:space="0" w:color="2BFA96" w:themeColor="accent6" w:themeTint="99"/>
        <w:insideV w:val="single" w:sz="2" w:space="0" w:color="2BFA9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BFA9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BFA9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DDC" w:themeFill="accent6" w:themeFillTint="33"/>
      </w:tcPr>
    </w:tblStylePr>
    <w:tblStylePr w:type="band1Horz">
      <w:tblPr/>
      <w:tcPr>
        <w:shd w:val="clear" w:color="auto" w:fill="B8FDDC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1BFEE" w:themeColor="accent5" w:themeTint="99"/>
        <w:bottom w:val="single" w:sz="2" w:space="0" w:color="F1BFEE" w:themeColor="accent5" w:themeTint="99"/>
        <w:insideH w:val="single" w:sz="2" w:space="0" w:color="F1BFEE" w:themeColor="accent5" w:themeTint="99"/>
        <w:insideV w:val="single" w:sz="2" w:space="0" w:color="F1BFE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FE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FE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9F9" w:themeFill="accent5" w:themeFillTint="33"/>
      </w:tcPr>
    </w:tblStylePr>
    <w:tblStylePr w:type="band1Horz">
      <w:tblPr/>
      <w:tcPr>
        <w:shd w:val="clear" w:color="auto" w:fill="FAE9F9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D846CD" w:themeColor="accent5" w:themeShade="BF"/>
    </w:rPr>
    <w:tblPr>
      <w:tblStyleRowBandSize w:val="1"/>
      <w:tblStyleColBandSize w:val="1"/>
      <w:tblBorders>
        <w:top w:val="single" w:sz="4" w:space="0" w:color="E996E3" w:themeColor="accent5"/>
        <w:bottom w:val="single" w:sz="4" w:space="0" w:color="E996E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996E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996E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9F9" w:themeFill="accent5" w:themeFillTint="33"/>
      </w:tcPr>
    </w:tblStylePr>
    <w:tblStylePr w:type="band1Horz">
      <w:tblPr/>
      <w:tcPr>
        <w:shd w:val="clear" w:color="auto" w:fill="FAE9F9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D6B50A" w:themeColor="accent1" w:themeShade="BF"/>
    </w:rPr>
    <w:tblPr>
      <w:tblStyleRowBandSize w:val="1"/>
      <w:tblStyleColBandSize w:val="1"/>
      <w:tblBorders>
        <w:top w:val="single" w:sz="4" w:space="0" w:color="F5D738" w:themeColor="accent1"/>
        <w:bottom w:val="single" w:sz="4" w:space="0" w:color="F5D73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D73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D7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6D7" w:themeFill="accent1" w:themeFillTint="33"/>
      </w:tcPr>
    </w:tblStylePr>
    <w:tblStylePr w:type="band1Horz">
      <w:tblPr/>
      <w:tcPr>
        <w:shd w:val="clear" w:color="auto" w:fill="FDF6D7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numbering" w:customStyle="1" w:styleId="CurrentList1">
    <w:name w:val="Current List1"/>
    <w:uiPriority w:val="99"/>
    <w:rsid w:val="002F615D"/>
    <w:pPr>
      <w:numPr>
        <w:numId w:val="14"/>
      </w:numPr>
    </w:pPr>
  </w:style>
  <w:style w:type="table" w:styleId="ListTable6Colorful-Accent6">
    <w:name w:val="List Table 6 Colorful Accent 6"/>
    <w:basedOn w:val="TableNormal"/>
    <w:uiPriority w:val="51"/>
    <w:rsid w:val="00F23FA6"/>
    <w:pPr>
      <w:spacing w:after="0" w:line="240" w:lineRule="auto"/>
    </w:pPr>
    <w:rPr>
      <w:color w:val="026E3A" w:themeColor="accent6" w:themeShade="BF"/>
    </w:rPr>
    <w:tblPr>
      <w:tblStyleRowBandSize w:val="1"/>
      <w:tblStyleColBandSize w:val="1"/>
      <w:tblBorders>
        <w:top w:val="single" w:sz="4" w:space="0" w:color="03934E" w:themeColor="accent6"/>
        <w:bottom w:val="single" w:sz="4" w:space="0" w:color="03934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3934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3934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DDC" w:themeFill="accent6" w:themeFillTint="33"/>
      </w:tcPr>
    </w:tblStylePr>
    <w:tblStylePr w:type="band1Horz">
      <w:tblPr/>
      <w:tcPr>
        <w:shd w:val="clear" w:color="auto" w:fill="B8FDDC" w:themeFill="accent6" w:themeFillTint="33"/>
      </w:tcPr>
    </w:tblStylePr>
  </w:style>
  <w:style w:type="table" w:styleId="GridTable1Light">
    <w:name w:val="Grid Table 1 Light"/>
    <w:basedOn w:val="TableNormal"/>
    <w:uiPriority w:val="46"/>
    <w:rsid w:val="00F23F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F452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6">
    <w:name w:val="Grid Table 1 Light Accent 6"/>
    <w:basedOn w:val="TableNormal"/>
    <w:uiPriority w:val="46"/>
    <w:rsid w:val="00CF452F"/>
    <w:pPr>
      <w:spacing w:after="0" w:line="240" w:lineRule="auto"/>
    </w:pPr>
    <w:tblPr>
      <w:tblStyleRowBandSize w:val="1"/>
      <w:tblStyleColBandSize w:val="1"/>
      <w:tblBorders>
        <w:top w:val="single" w:sz="4" w:space="0" w:color="71FCB9" w:themeColor="accent6" w:themeTint="66"/>
        <w:left w:val="single" w:sz="4" w:space="0" w:color="71FCB9" w:themeColor="accent6" w:themeTint="66"/>
        <w:bottom w:val="single" w:sz="4" w:space="0" w:color="71FCB9" w:themeColor="accent6" w:themeTint="66"/>
        <w:right w:val="single" w:sz="4" w:space="0" w:color="71FCB9" w:themeColor="accent6" w:themeTint="66"/>
        <w:insideH w:val="single" w:sz="4" w:space="0" w:color="71FCB9" w:themeColor="accent6" w:themeTint="66"/>
        <w:insideV w:val="single" w:sz="4" w:space="0" w:color="71FCB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BFA9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BFA9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Text">
    <w:name w:val="Table Text"/>
    <w:basedOn w:val="Normal"/>
    <w:qFormat/>
    <w:rsid w:val="004D06B4"/>
    <w:pPr>
      <w:spacing w:before="0" w:after="0" w:line="240" w:lineRule="auto"/>
    </w:pPr>
    <w:rPr>
      <w:bCs/>
    </w:rPr>
  </w:style>
  <w:style w:type="table" w:styleId="GridTable3-Accent3">
    <w:name w:val="Grid Table 3 Accent 3"/>
    <w:basedOn w:val="TableNormal"/>
    <w:uiPriority w:val="48"/>
    <w:rsid w:val="004D06B4"/>
    <w:pPr>
      <w:spacing w:after="0" w:line="240" w:lineRule="auto"/>
    </w:pPr>
    <w:tblPr>
      <w:tblStyleRowBandSize w:val="1"/>
      <w:tblStyleColBandSize w:val="1"/>
      <w:tblBorders>
        <w:top w:val="single" w:sz="4" w:space="0" w:color="F6F6F6" w:themeColor="accent3" w:themeTint="99"/>
        <w:left w:val="single" w:sz="4" w:space="0" w:color="F6F6F6" w:themeColor="accent3" w:themeTint="99"/>
        <w:bottom w:val="single" w:sz="4" w:space="0" w:color="F6F6F6" w:themeColor="accent3" w:themeTint="99"/>
        <w:right w:val="single" w:sz="4" w:space="0" w:color="F6F6F6" w:themeColor="accent3" w:themeTint="99"/>
        <w:insideH w:val="single" w:sz="4" w:space="0" w:color="F6F6F6" w:themeColor="accent3" w:themeTint="99"/>
        <w:insideV w:val="single" w:sz="4" w:space="0" w:color="F6F6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3" w:themeFillTint="33"/>
      </w:tcPr>
    </w:tblStylePr>
    <w:tblStylePr w:type="band1Horz">
      <w:tblPr/>
      <w:tcPr>
        <w:shd w:val="clear" w:color="auto" w:fill="FCFCFC" w:themeFill="accent3" w:themeFillTint="33"/>
      </w:tcPr>
    </w:tblStylePr>
    <w:tblStylePr w:type="neCell">
      <w:tblPr/>
      <w:tcPr>
        <w:tcBorders>
          <w:bottom w:val="single" w:sz="4" w:space="0" w:color="F6F6F6" w:themeColor="accent3" w:themeTint="99"/>
        </w:tcBorders>
      </w:tcPr>
    </w:tblStylePr>
    <w:tblStylePr w:type="nwCell">
      <w:tblPr/>
      <w:tcPr>
        <w:tcBorders>
          <w:bottom w:val="single" w:sz="4" w:space="0" w:color="F6F6F6" w:themeColor="accent3" w:themeTint="99"/>
        </w:tcBorders>
      </w:tcPr>
    </w:tblStylePr>
    <w:tblStylePr w:type="seCell">
      <w:tblPr/>
      <w:tcPr>
        <w:tcBorders>
          <w:top w:val="single" w:sz="4" w:space="0" w:color="F6F6F6" w:themeColor="accent3" w:themeTint="99"/>
        </w:tcBorders>
      </w:tcPr>
    </w:tblStylePr>
    <w:tblStylePr w:type="swCell">
      <w:tblPr/>
      <w:tcPr>
        <w:tcBorders>
          <w:top w:val="single" w:sz="4" w:space="0" w:color="F6F6F6" w:themeColor="accent3" w:themeTint="99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E7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k.wikipedia.org/wiki/Databrick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onyo.sanyal\AppData\Local\Microsoft\Office\16.0\DTS\en-US%7b747182D5-05BE-4E46-9B58-71F807CB8818%7d\%7bCFADEBCB-4BBF-4F59-B929-3420BABC222D%7dTFc3977d29-4827-44b1-a3be-89c28253fa08b9db8a06_win32-c43b1d5692d6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183399-3504-4306-8DBB-539D11B3AF93}">
    <t:Anchor>
      <t:Comment id="393080297"/>
    </t:Anchor>
    <t:History>
      <t:Event id="{3AD1B809-A58A-426E-8394-75FA5F1F0A03}" time="2025-03-20T23:09:53.612Z">
        <t:Attribution userId="S::karenad@microsoft.com::66cfdfd0-7dae-41de-b4c7-3b0d6916aea1" userProvider="AD" userName="Karen Diss"/>
        <t:Anchor>
          <t:Comment id="393080297"/>
        </t:Anchor>
        <t:Create/>
      </t:Event>
      <t:Event id="{FEE939F5-6A6C-4F49-8666-C1F0692AA9BC}" time="2025-03-20T23:09:53.612Z">
        <t:Attribution userId="S::karenad@microsoft.com::66cfdfd0-7dae-41de-b4c7-3b0d6916aea1" userProvider="AD" userName="Karen Diss"/>
        <t:Anchor>
          <t:Comment id="393080297"/>
        </t:Anchor>
        <t:Assign userId="S::v-vabuzgheia@microsoft.com::f3934b54-4599-40d0-96a8-d6208686f730" userProvider="AD" userName="Vanessa Buzgheia (ALLEGIS GROUP HOLDINGS INC)"/>
      </t:Event>
      <t:Event id="{5CB6C578-0BAA-4B30-9490-2844538E9E32}" time="2025-03-20T23:09:53.612Z">
        <t:Attribution userId="S::karenad@microsoft.com::66cfdfd0-7dae-41de-b4c7-3b0d6916aea1" userProvider="AD" userName="Karen Diss"/>
        <t:Anchor>
          <t:Comment id="393080297"/>
        </t:Anchor>
        <t:SetTitle title="@Vanessa Buzgheia (ALLEGIS GROUP HOLDINGS INC) Consider removing second Disclaimer here so it just reads Sample Disclaimer: ..."/>
      </t:Event>
    </t:History>
  </t:Task>
</t:Tasks>
</file>

<file path=word/theme/theme1.xml><?xml version="1.0" encoding="utf-8"?>
<a:theme xmlns:a="http://schemas.openxmlformats.org/drawingml/2006/main" name="Office Theme 2013 - 2022">
  <a:themeElements>
    <a:clrScheme name="Bold Color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F5D738"/>
      </a:accent1>
      <a:accent2>
        <a:srgbClr val="EC5D10"/>
      </a:accent2>
      <a:accent3>
        <a:srgbClr val="F0F0F0"/>
      </a:accent3>
      <a:accent4>
        <a:srgbClr val="0D39F2"/>
      </a:accent4>
      <a:accent5>
        <a:srgbClr val="E996E3"/>
      </a:accent5>
      <a:accent6>
        <a:srgbClr val="03934E"/>
      </a:accent6>
      <a:hlink>
        <a:srgbClr val="467886"/>
      </a:hlink>
      <a:folHlink>
        <a:srgbClr val="96607D"/>
      </a:folHlink>
    </a:clrScheme>
    <a:fontScheme name="Custom 16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1E320-DE7E-43A6-852C-37C083913D1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BD3EF24-323E-4BDB-9666-566DACDD9F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9B877F-7993-4BAA-8EED-C3A525689E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92B886-D172-4F61-8DC0-E5D15BEE91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{CFADEBCB-4BBF-4F59-B929-3420BABC222D}TFc3977d29-4827-44b1-a3be-89c28253fa08b9db8a06_win32-c43b1d5692d6</Template>
  <TotalTime>56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Links>
    <vt:vector size="6" baseType="variant">
      <vt:variant>
        <vt:i4>7602185</vt:i4>
      </vt:variant>
      <vt:variant>
        <vt:i4>0</vt:i4>
      </vt:variant>
      <vt:variant>
        <vt:i4>0</vt:i4>
      </vt:variant>
      <vt:variant>
        <vt:i4>5</vt:i4>
      </vt:variant>
      <vt:variant>
        <vt:lpwstr>mailto:v-vabuzgheia@microsoft.com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Sanyal, Anonyo</dc:creator>
  <cp:keywords/>
  <cp:lastModifiedBy>Sanyal, Anonyo</cp:lastModifiedBy>
  <cp:revision>1</cp:revision>
  <cp:lastPrinted>2025-04-29T00:12:00Z</cp:lastPrinted>
  <dcterms:created xsi:type="dcterms:W3CDTF">2025-11-21T08:32:00Z</dcterms:created>
  <dcterms:modified xsi:type="dcterms:W3CDTF">2025-11-21T09:28:00Z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